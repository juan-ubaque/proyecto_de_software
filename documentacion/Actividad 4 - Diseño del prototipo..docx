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C180" w14:textId="6FEE9BAC" w:rsidR="00521175" w:rsidRPr="00210F19" w:rsidRDefault="00583E62" w:rsidP="00210F19">
      <w:pPr>
        <w:pStyle w:val="Encabezado"/>
      </w:pPr>
      <w:r w:rsidRPr="00210F19">
        <w:t>Corporación Universitaria Iberoamericana</w:t>
      </w:r>
      <w:r w:rsidR="00521175" w:rsidRPr="00210F19">
        <w:br/>
      </w:r>
      <w:r w:rsidRPr="00210F19">
        <w:t>IBERO</w:t>
      </w:r>
    </w:p>
    <w:p w14:paraId="6D53A8B0" w14:textId="77777777" w:rsidR="00521175" w:rsidRPr="00210F19" w:rsidRDefault="00521175" w:rsidP="00210F19">
      <w:pPr>
        <w:pStyle w:val="Encabezado"/>
      </w:pPr>
    </w:p>
    <w:p w14:paraId="255D9BE1" w14:textId="77777777" w:rsidR="00E76B68" w:rsidRPr="00210F19" w:rsidRDefault="00E76B68" w:rsidP="00210F19">
      <w:pPr>
        <w:pStyle w:val="Encabezado"/>
      </w:pPr>
    </w:p>
    <w:p w14:paraId="68F519A1" w14:textId="7243CB66" w:rsidR="00B77EA1" w:rsidRPr="00210F19" w:rsidRDefault="00A1511E" w:rsidP="004574B5">
      <w:pPr>
        <w:pStyle w:val="Encabezado"/>
      </w:pPr>
      <w:hyperlink r:id="rId8" w:tooltip="Proyecto de software (TATIANA CABRERA 25082025_C12_202534)" w:history="1">
        <w:r w:rsidRPr="00E43B88">
          <w:t>Proyecto de software</w:t>
        </w:r>
      </w:hyperlink>
      <w:r w:rsidR="004574B5">
        <w:t xml:space="preserve"> </w:t>
      </w:r>
      <w:r w:rsidR="008372CD" w:rsidRPr="00210F19">
        <w:t>(</w:t>
      </w:r>
      <w:r w:rsidRPr="00210F19">
        <w:t>25082025_C12_202534</w:t>
      </w:r>
      <w:r w:rsidR="008372CD" w:rsidRPr="00210F19">
        <w:t>)</w:t>
      </w:r>
    </w:p>
    <w:p w14:paraId="34D9B3C7" w14:textId="77777777" w:rsidR="00A573E9" w:rsidRPr="00210F19" w:rsidRDefault="00A573E9" w:rsidP="00210F19">
      <w:pPr>
        <w:pStyle w:val="Encabezado"/>
      </w:pPr>
    </w:p>
    <w:p w14:paraId="7A286EF4" w14:textId="77777777" w:rsidR="00E76B68" w:rsidRPr="00210F19" w:rsidRDefault="00E76B68" w:rsidP="00210F19">
      <w:pPr>
        <w:pStyle w:val="Encabezado"/>
      </w:pPr>
    </w:p>
    <w:p w14:paraId="24EA1F6C" w14:textId="082BF92B" w:rsidR="00521175" w:rsidRPr="00210F19" w:rsidRDefault="00521175" w:rsidP="00210F19">
      <w:pPr>
        <w:pStyle w:val="Encabezado"/>
      </w:pPr>
      <w:r w:rsidRPr="00210F19">
        <w:t xml:space="preserve">Presentado </w:t>
      </w:r>
      <w:r w:rsidR="00C47648" w:rsidRPr="00210F19">
        <w:t>al Profesor</w:t>
      </w:r>
      <w:r w:rsidRPr="00210F19">
        <w:t>:</w:t>
      </w:r>
      <w:r w:rsidRPr="00210F19">
        <w:br/>
      </w:r>
      <w:r w:rsidR="00A1511E" w:rsidRPr="00210F19">
        <w:t>TATIANA CABRERA</w:t>
      </w:r>
    </w:p>
    <w:p w14:paraId="5C841C9C" w14:textId="77777777" w:rsidR="00B77EA1" w:rsidRPr="00210F19" w:rsidRDefault="00B77EA1" w:rsidP="00210F19">
      <w:pPr>
        <w:pStyle w:val="Encabezado"/>
      </w:pPr>
    </w:p>
    <w:p w14:paraId="36D823DA" w14:textId="6EF94712" w:rsidR="00521175" w:rsidRPr="00210F19" w:rsidRDefault="00521175" w:rsidP="00210F19">
      <w:pPr>
        <w:pStyle w:val="Encabezado"/>
      </w:pPr>
      <w:r w:rsidRPr="00210F19">
        <w:t>Presentado por:</w:t>
      </w:r>
    </w:p>
    <w:p w14:paraId="1625671F" w14:textId="52364265" w:rsidR="0050605D" w:rsidRPr="00210F19" w:rsidRDefault="00521175" w:rsidP="00210F19">
      <w:pPr>
        <w:pStyle w:val="Encabezado"/>
      </w:pPr>
      <w:r w:rsidRPr="00210F19">
        <w:t>JHEISSON ALEJANDRO LOZANO CRUZ</w:t>
      </w:r>
    </w:p>
    <w:p w14:paraId="1CE44148" w14:textId="14798D10" w:rsidR="00521175" w:rsidRPr="00210F19" w:rsidRDefault="00C47648" w:rsidP="00210F19">
      <w:pPr>
        <w:pStyle w:val="Encabezado"/>
      </w:pPr>
      <w:r w:rsidRPr="00210F19">
        <w:t>ID 100</w:t>
      </w:r>
      <w:r w:rsidR="00C0098C" w:rsidRPr="00210F19">
        <w:t>1</w:t>
      </w:r>
      <w:r w:rsidRPr="00210F19">
        <w:t>71058</w:t>
      </w:r>
    </w:p>
    <w:p w14:paraId="734B9825" w14:textId="77777777" w:rsidR="00210F19" w:rsidRPr="00210F19" w:rsidRDefault="00210F19" w:rsidP="00210F19">
      <w:pPr>
        <w:pStyle w:val="Encabezado"/>
      </w:pPr>
      <w:r w:rsidRPr="00210F19">
        <w:t>JUAN DAVID UBAQUE JARAMILLO </w:t>
      </w:r>
    </w:p>
    <w:p w14:paraId="3618A646" w14:textId="77777777" w:rsidR="00210F19" w:rsidRDefault="00210F19" w:rsidP="00210F19">
      <w:pPr>
        <w:pStyle w:val="Encabezado"/>
      </w:pPr>
      <w:r w:rsidRPr="00210F19">
        <w:t>ID100171144</w:t>
      </w:r>
    </w:p>
    <w:p w14:paraId="5CC68E0E" w14:textId="77777777" w:rsidR="004574B5" w:rsidRDefault="004574B5" w:rsidP="004574B5">
      <w:pPr>
        <w:pStyle w:val="Encabezado"/>
      </w:pPr>
      <w:r>
        <w:t>MICHAEL FABIAN ROJAS SABOGAL</w:t>
      </w:r>
    </w:p>
    <w:p w14:paraId="5468080A" w14:textId="48449703" w:rsidR="004574B5" w:rsidRPr="00210F19" w:rsidRDefault="004574B5" w:rsidP="004574B5">
      <w:pPr>
        <w:pStyle w:val="Encabezado"/>
      </w:pPr>
      <w:r>
        <w:t>ID 100171974</w:t>
      </w:r>
    </w:p>
    <w:p w14:paraId="438AC90E" w14:textId="77777777" w:rsidR="0031240F" w:rsidRPr="00210F19" w:rsidRDefault="0031240F" w:rsidP="00210F19">
      <w:pPr>
        <w:pStyle w:val="Encabezado"/>
      </w:pPr>
    </w:p>
    <w:p w14:paraId="3075A23C" w14:textId="77777777" w:rsidR="00210F19" w:rsidRPr="00210F19" w:rsidRDefault="00210F19" w:rsidP="00210F19">
      <w:pPr>
        <w:pStyle w:val="Encabezado"/>
      </w:pPr>
    </w:p>
    <w:p w14:paraId="50D2227E" w14:textId="77777777" w:rsidR="00210F19" w:rsidRPr="00210F19" w:rsidRDefault="00210F19" w:rsidP="00210F19">
      <w:pPr>
        <w:pStyle w:val="Encabezado"/>
      </w:pPr>
    </w:p>
    <w:p w14:paraId="0A18DAAF" w14:textId="1544A866" w:rsidR="00521175" w:rsidRPr="00210F19" w:rsidRDefault="00521175" w:rsidP="00210F19">
      <w:pPr>
        <w:pStyle w:val="Encabezado"/>
      </w:pPr>
      <w:r w:rsidRPr="00210F19">
        <w:t>Ibagué / Tolima</w:t>
      </w:r>
    </w:p>
    <w:p w14:paraId="743BF3D3" w14:textId="2E4F32F3" w:rsidR="00950AB3" w:rsidRDefault="00521175" w:rsidP="009A6C72">
      <w:pPr>
        <w:pStyle w:val="Encabezado"/>
      </w:pPr>
      <w:r w:rsidRPr="00210F19">
        <w:t>202</w:t>
      </w:r>
      <w:r w:rsidR="00A1511E" w:rsidRPr="00210F19">
        <w:t>5</w:t>
      </w:r>
    </w:p>
    <w:sdt>
      <w:sdtPr>
        <w:rPr>
          <w:rFonts w:ascii="Times New Roman" w:eastAsia="Calibri" w:hAnsi="Times New Roman" w:cs="Times New Roman"/>
          <w:i w:val="0"/>
          <w:color w:val="auto"/>
          <w:sz w:val="24"/>
          <w:szCs w:val="22"/>
          <w:lang w:val="es-ES" w:eastAsia="en-US"/>
        </w:rPr>
        <w:id w:val="-8707564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B8489E" w14:textId="078A773F" w:rsidR="00950AB3" w:rsidRDefault="00950AB3" w:rsidP="0056185D">
          <w:pPr>
            <w:pStyle w:val="TtuloTDC"/>
          </w:pPr>
          <w:r>
            <w:rPr>
              <w:lang w:val="es-ES"/>
            </w:rPr>
            <w:t>Contenido</w:t>
          </w:r>
        </w:p>
        <w:p w14:paraId="5342BE5B" w14:textId="5BE365FA" w:rsidR="002B2A1A" w:rsidRDefault="00950AB3">
          <w:pPr>
            <w:pStyle w:val="TD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05146" w:history="1">
            <w:r w:rsidR="002B2A1A" w:rsidRPr="00D77ED9">
              <w:rPr>
                <w:rStyle w:val="Hipervnculo"/>
                <w:noProof/>
              </w:rPr>
              <w:t>1.</w:t>
            </w:r>
            <w:r w:rsidR="002B2A1A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="002B2A1A" w:rsidRPr="00D77ED9">
              <w:rPr>
                <w:rStyle w:val="Hipervnculo"/>
                <w:noProof/>
              </w:rPr>
              <w:t>Contextualización de la necesidad</w:t>
            </w:r>
            <w:r w:rsidR="002B2A1A">
              <w:rPr>
                <w:noProof/>
                <w:webHidden/>
              </w:rPr>
              <w:tab/>
            </w:r>
            <w:r w:rsidR="002B2A1A">
              <w:rPr>
                <w:noProof/>
                <w:webHidden/>
              </w:rPr>
              <w:fldChar w:fldCharType="begin"/>
            </w:r>
            <w:r w:rsidR="002B2A1A">
              <w:rPr>
                <w:noProof/>
                <w:webHidden/>
              </w:rPr>
              <w:instrText xml:space="preserve"> PAGEREF _Toc214205146 \h </w:instrText>
            </w:r>
            <w:r w:rsidR="002B2A1A">
              <w:rPr>
                <w:noProof/>
                <w:webHidden/>
              </w:rPr>
            </w:r>
            <w:r w:rsidR="002B2A1A">
              <w:rPr>
                <w:noProof/>
                <w:webHidden/>
              </w:rPr>
              <w:fldChar w:fldCharType="separate"/>
            </w:r>
            <w:r w:rsidR="002B2A1A">
              <w:rPr>
                <w:noProof/>
                <w:webHidden/>
              </w:rPr>
              <w:t>4</w:t>
            </w:r>
            <w:r w:rsidR="002B2A1A">
              <w:rPr>
                <w:noProof/>
                <w:webHidden/>
              </w:rPr>
              <w:fldChar w:fldCharType="end"/>
            </w:r>
          </w:hyperlink>
        </w:p>
        <w:p w14:paraId="428D8A3E" w14:textId="5606C676" w:rsidR="002B2A1A" w:rsidRDefault="002B2A1A">
          <w:pPr>
            <w:pStyle w:val="TD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47" w:history="1">
            <w:r w:rsidRPr="00D77ED9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D368D" w14:textId="469DA502" w:rsidR="002B2A1A" w:rsidRDefault="002B2A1A">
          <w:pPr>
            <w:pStyle w:val="TD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48" w:history="1">
            <w:r w:rsidRPr="00D77ED9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2AABE" w14:textId="50BAB7A4" w:rsidR="002B2A1A" w:rsidRDefault="002B2A1A">
          <w:pPr>
            <w:pStyle w:val="TD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49" w:history="1">
            <w:r w:rsidRPr="00D77ED9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Estructura del Desglose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2DF7" w14:textId="4D9A7FE2" w:rsidR="002B2A1A" w:rsidRDefault="002B2A1A">
          <w:pPr>
            <w:pStyle w:val="TD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50" w:history="1">
            <w:r w:rsidRPr="00D77ED9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928C8" w14:textId="2A895408" w:rsidR="002B2A1A" w:rsidRDefault="002B2A1A">
          <w:pPr>
            <w:pStyle w:val="TD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51" w:history="1">
            <w:r w:rsidRPr="00D77ED9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Metodología Ágil: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E6881" w14:textId="7A10BEFC" w:rsidR="002B2A1A" w:rsidRDefault="002B2A1A">
          <w:pPr>
            <w:pStyle w:val="TD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52" w:history="1">
            <w:r w:rsidRPr="00D77ED9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Justificación por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C139F" w14:textId="7C8A0A63" w:rsidR="002B2A1A" w:rsidRDefault="002B2A1A">
          <w:pPr>
            <w:pStyle w:val="TD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53" w:history="1">
            <w:r w:rsidRPr="00D77ED9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Mapa de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9B739" w14:textId="3E7B5293" w:rsidR="002B2A1A" w:rsidRDefault="002B2A1A">
          <w:pPr>
            <w:pStyle w:val="TD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54" w:history="1">
            <w:r w:rsidRPr="00D77ED9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Matriz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6ADDE" w14:textId="6BBEE41E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55" w:history="1">
            <w:r w:rsidRPr="00D77ED9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Repositorio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90546" w14:textId="290865D2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56" w:history="1">
            <w:r w:rsidRPr="00D77ED9"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Levantamiento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C305D" w14:textId="534EFCDC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57" w:history="1">
            <w:r w:rsidRPr="00D77ED9">
              <w:rPr>
                <w:rStyle w:val="Hipervnculo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822D9" w14:textId="03D3BFCD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58" w:history="1">
            <w:r w:rsidRPr="00D77ED9">
              <w:rPr>
                <w:rStyle w:val="Hipervnculo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DA81D" w14:textId="4339A525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59" w:history="1">
            <w:r w:rsidRPr="00D77ED9">
              <w:rPr>
                <w:rStyle w:val="Hipervnculo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72CBD" w14:textId="1FE3024B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60" w:history="1">
            <w:r w:rsidRPr="00D77ED9">
              <w:rPr>
                <w:rStyle w:val="Hipervnculo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C1E15" w14:textId="22B52FE9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61" w:history="1">
            <w:r w:rsidRPr="00D77ED9">
              <w:rPr>
                <w:rStyle w:val="Hipervnculo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AFA26" w14:textId="271946A3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62" w:history="1">
            <w:r w:rsidRPr="00D77ED9">
              <w:rPr>
                <w:rStyle w:val="Hipervnculo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B5A93" w14:textId="10516952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63" w:history="1">
            <w:r w:rsidRPr="00D77ED9">
              <w:rPr>
                <w:rStyle w:val="Hipervnculo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Modelo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E79EA" w14:textId="6ADB945B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64" w:history="1">
            <w:r w:rsidRPr="00D77ED9">
              <w:rPr>
                <w:rStyle w:val="Hipervnculo"/>
                <w:noProof/>
              </w:rPr>
              <w:t>19.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7EEE9" w14:textId="52C47393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65" w:history="1">
            <w:r w:rsidRPr="00D77ED9">
              <w:rPr>
                <w:rStyle w:val="Hipervnculo"/>
                <w:noProof/>
              </w:rPr>
              <w:t>20.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RQF / RQNF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1F82" w14:textId="77023C0B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66" w:history="1">
            <w:r w:rsidRPr="00D77ED9">
              <w:rPr>
                <w:rStyle w:val="Hipervnculo"/>
                <w:noProof/>
              </w:rPr>
              <w:t>21.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Evidencias de Design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6A748" w14:textId="785CB195" w:rsidR="002B2A1A" w:rsidRDefault="002B2A1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67" w:history="1">
            <w:r w:rsidRPr="00D77ED9">
              <w:rPr>
                <w:rStyle w:val="Hipervnculo"/>
                <w:noProof/>
              </w:rPr>
              <w:t>Competencias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C1BBE" w14:textId="32FDB5A9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68" w:history="1">
            <w:r w:rsidRPr="00D77ED9">
              <w:rPr>
                <w:rStyle w:val="Hipervnculo"/>
                <w:noProof/>
              </w:rPr>
              <w:t>22.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Relación con el currículo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136C4" w14:textId="034B7E6F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69" w:history="1">
            <w:r w:rsidRPr="00D77ED9">
              <w:rPr>
                <w:rStyle w:val="Hipervnculo"/>
                <w:noProof/>
              </w:rPr>
              <w:t>23.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Método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F457" w14:textId="22224BA5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70" w:history="1">
            <w:r w:rsidRPr="00D77ED9">
              <w:rPr>
                <w:rStyle w:val="Hipervnculo"/>
                <w:noProof/>
              </w:rPr>
              <w:t>24.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Producto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08019" w14:textId="18E46BE7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71" w:history="1">
            <w:r w:rsidRPr="00D77ED9">
              <w:rPr>
                <w:rStyle w:val="Hipervnculo"/>
                <w:noProof/>
              </w:rPr>
              <w:t>25.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F3EC3" w14:textId="061F138E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72" w:history="1">
            <w:r w:rsidRPr="00D77ED9">
              <w:rPr>
                <w:rStyle w:val="Hipervnculo"/>
                <w:noProof/>
              </w:rPr>
              <w:t>26.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78618" w14:textId="6E38CFEE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73" w:history="1">
            <w:r w:rsidRPr="00D77ED9">
              <w:rPr>
                <w:rStyle w:val="Hipervnculo"/>
                <w:noProof/>
              </w:rPr>
              <w:t>27.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Estructura del Desglose (EDT)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03CF4" w14:textId="1FC8A82A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74" w:history="1">
            <w:r w:rsidRPr="00D77ED9">
              <w:rPr>
                <w:rStyle w:val="Hipervnculo"/>
                <w:noProof/>
              </w:rPr>
              <w:t>28.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F4E9A" w14:textId="36342AFE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75" w:history="1">
            <w:r w:rsidRPr="00D77ED9">
              <w:rPr>
                <w:rStyle w:val="Hipervnculo"/>
                <w:noProof/>
              </w:rPr>
              <w:t>29.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774B6" w14:textId="70F300D8" w:rsidR="002B2A1A" w:rsidRDefault="002B2A1A">
          <w:pPr>
            <w:pStyle w:val="TD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205176" w:history="1">
            <w:r w:rsidRPr="00D77ED9">
              <w:rPr>
                <w:rStyle w:val="Hipervnculo"/>
                <w:noProof/>
              </w:rPr>
              <w:t>30.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D77ED9">
              <w:rPr>
                <w:rStyle w:val="Hipervncul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8009" w14:textId="7CF5533D" w:rsidR="00950AB3" w:rsidRDefault="00950AB3">
          <w:r>
            <w:rPr>
              <w:b/>
              <w:bCs/>
              <w:lang w:val="es-ES"/>
            </w:rPr>
            <w:fldChar w:fldCharType="end"/>
          </w:r>
        </w:p>
      </w:sdtContent>
    </w:sdt>
    <w:p w14:paraId="39D02A1B" w14:textId="77777777" w:rsidR="00950AB3" w:rsidRPr="00210F19" w:rsidRDefault="00950AB3" w:rsidP="00210F19">
      <w:pPr>
        <w:ind w:left="1429" w:firstLine="0"/>
        <w:sectPr w:rsidR="00950AB3" w:rsidRPr="00210F19" w:rsidSect="00414D1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6D083FA5" w14:textId="701C0CCA" w:rsidR="00210F19" w:rsidRPr="00210F19" w:rsidRDefault="00210F19" w:rsidP="00F34F0D">
      <w:pPr>
        <w:pStyle w:val="Ttulo1"/>
        <w:numPr>
          <w:ilvl w:val="0"/>
          <w:numId w:val="5"/>
        </w:numPr>
      </w:pPr>
      <w:bookmarkStart w:id="0" w:name="_Toc214205146"/>
      <w:r w:rsidRPr="00210F19">
        <w:lastRenderedPageBreak/>
        <w:t>Contextualización de la necesidad</w:t>
      </w:r>
      <w:bookmarkEnd w:id="0"/>
    </w:p>
    <w:p w14:paraId="707E834A" w14:textId="77777777" w:rsidR="00210F19" w:rsidRPr="00210F19" w:rsidRDefault="00210F19" w:rsidP="00BA52F7">
      <w:pPr>
        <w:ind w:firstLine="0"/>
      </w:pPr>
      <w:r w:rsidRPr="00210F19">
        <w:t>En los municipios de Planadas y Mariquita (Tolima), los caficultores artesanales han construido una identidad territorial en torno a su café. Sin embargo, enfrentan múltiples barreras para comercializar directamente su producto: baja visibilidad de origen, ausencia de canales digitales propios y dependencia de intermediarios. Estos factores impiden el reconocimiento justo de su trabajo y reducen sus márgenes de ganancia.</w:t>
      </w:r>
    </w:p>
    <w:p w14:paraId="407FB2E1" w14:textId="77777777" w:rsidR="00210F19" w:rsidRPr="00210F19" w:rsidRDefault="00210F19" w:rsidP="00BA52F7">
      <w:pPr>
        <w:ind w:firstLine="0"/>
      </w:pPr>
      <w:r w:rsidRPr="00210F19">
        <w:t>Existe la necesidad de una herramienta tecnológica contextualizada que conecte a los productores con los consumidores, visibilice el origen del café y fortalezca el tejido productivo local a través de la economía digital.</w:t>
      </w:r>
    </w:p>
    <w:p w14:paraId="7DFE4B75" w14:textId="58B70FFD" w:rsidR="00210F19" w:rsidRPr="00210F19" w:rsidRDefault="00210F19" w:rsidP="00210F19">
      <w:pPr>
        <w:ind w:left="1429" w:firstLine="0"/>
      </w:pPr>
    </w:p>
    <w:p w14:paraId="1FA1D306" w14:textId="54C55BAE" w:rsidR="00210F19" w:rsidRPr="00210F19" w:rsidRDefault="00210F19" w:rsidP="00F34F0D">
      <w:pPr>
        <w:pStyle w:val="Ttulo1"/>
        <w:numPr>
          <w:ilvl w:val="0"/>
          <w:numId w:val="5"/>
        </w:numPr>
      </w:pPr>
      <w:bookmarkStart w:id="1" w:name="_Toc214205147"/>
      <w:r w:rsidRPr="00210F19">
        <w:t>Planteamiento del problema</w:t>
      </w:r>
      <w:bookmarkEnd w:id="1"/>
    </w:p>
    <w:p w14:paraId="1E29490D" w14:textId="6B8C531E" w:rsidR="00210F19" w:rsidRPr="00210F19" w:rsidRDefault="00210F19" w:rsidP="00BA52F7">
      <w:pPr>
        <w:ind w:firstLine="0"/>
      </w:pPr>
      <w:r w:rsidRPr="00210F19">
        <w:t>Problema central:</w:t>
      </w:r>
      <w:r>
        <w:t xml:space="preserve"> </w:t>
      </w:r>
      <w:r w:rsidRPr="00210F19">
        <w:t>Los caficultores de Mariquita y Planadas carecen de herramientas tecnológicas para comercializar directamente su producto, lo que genera:</w:t>
      </w:r>
    </w:p>
    <w:p w14:paraId="30E43038" w14:textId="77777777" w:rsidR="00210F19" w:rsidRPr="00210F19" w:rsidRDefault="00210F19" w:rsidP="0056185D">
      <w:pPr>
        <w:pStyle w:val="Prrafodelista"/>
      </w:pPr>
      <w:r w:rsidRPr="00210F19">
        <w:t>Bajos ingresos.</w:t>
      </w:r>
    </w:p>
    <w:p w14:paraId="3D1AAC89" w14:textId="77777777" w:rsidR="00210F19" w:rsidRPr="00210F19" w:rsidRDefault="00210F19" w:rsidP="0056185D">
      <w:pPr>
        <w:pStyle w:val="Prrafodelista"/>
      </w:pPr>
      <w:r w:rsidRPr="00210F19">
        <w:t>Invisibilidad del valor de origen.</w:t>
      </w:r>
    </w:p>
    <w:p w14:paraId="4359D597" w14:textId="77777777" w:rsidR="00210F19" w:rsidRPr="00210F19" w:rsidRDefault="00210F19" w:rsidP="0056185D">
      <w:pPr>
        <w:pStyle w:val="Prrafodelista"/>
      </w:pPr>
      <w:r w:rsidRPr="00210F19">
        <w:t>Falta de control sobre la narrativa de su café.</w:t>
      </w:r>
    </w:p>
    <w:p w14:paraId="6863E92E" w14:textId="77777777" w:rsidR="00210F19" w:rsidRPr="00210F19" w:rsidRDefault="00210F19" w:rsidP="0056185D">
      <w:pPr>
        <w:pStyle w:val="Prrafodelista"/>
      </w:pPr>
      <w:r w:rsidRPr="00210F19">
        <w:t>Ausencia de datos para la trazabilidad.</w:t>
      </w:r>
    </w:p>
    <w:p w14:paraId="5BF5760E" w14:textId="77777777" w:rsidR="00210F19" w:rsidRPr="00210F19" w:rsidRDefault="00210F19" w:rsidP="0056185D">
      <w:pPr>
        <w:pStyle w:val="Prrafodelista"/>
      </w:pPr>
      <w:r w:rsidRPr="00210F19">
        <w:t>Debilidad en el posicionamiento de marca cafetera local.</w:t>
      </w:r>
    </w:p>
    <w:p w14:paraId="72BEE9F3" w14:textId="0747CBE7" w:rsidR="00210F19" w:rsidRDefault="00210F19" w:rsidP="00210F19">
      <w:pPr>
        <w:ind w:left="1429" w:firstLine="0"/>
      </w:pPr>
    </w:p>
    <w:p w14:paraId="5180BBAC" w14:textId="77777777" w:rsidR="005379F6" w:rsidRDefault="005379F6" w:rsidP="00210F19">
      <w:pPr>
        <w:ind w:left="1429" w:firstLine="0"/>
      </w:pPr>
    </w:p>
    <w:p w14:paraId="2121FA94" w14:textId="0322299C" w:rsidR="00210F19" w:rsidRPr="00210F19" w:rsidRDefault="00210F19" w:rsidP="00F34F0D">
      <w:pPr>
        <w:pStyle w:val="Ttulo1"/>
        <w:numPr>
          <w:ilvl w:val="0"/>
          <w:numId w:val="5"/>
        </w:numPr>
      </w:pPr>
      <w:bookmarkStart w:id="2" w:name="_Toc214205148"/>
      <w:r w:rsidRPr="00210F19">
        <w:t>Alcance del proyecto</w:t>
      </w:r>
      <w:bookmarkEnd w:id="2"/>
    </w:p>
    <w:p w14:paraId="2F96B770" w14:textId="77777777" w:rsidR="00210F19" w:rsidRPr="00210F19" w:rsidRDefault="00210F19" w:rsidP="005379F6">
      <w:pPr>
        <w:pStyle w:val="Subttulo"/>
        <w:ind w:left="0" w:firstLine="0"/>
      </w:pPr>
      <w:r w:rsidRPr="00210F19">
        <w:lastRenderedPageBreak/>
        <w:t>Alcance funcional del MVP:</w:t>
      </w:r>
    </w:p>
    <w:p w14:paraId="44081BF4" w14:textId="77777777" w:rsidR="00210F19" w:rsidRPr="00210F19" w:rsidRDefault="00210F19" w:rsidP="0056185D">
      <w:pPr>
        <w:pStyle w:val="Prrafodelista"/>
      </w:pPr>
      <w:r w:rsidRPr="00210F19">
        <w:t>Registro de caficultores.</w:t>
      </w:r>
    </w:p>
    <w:p w14:paraId="0625386F" w14:textId="77777777" w:rsidR="00210F19" w:rsidRPr="00210F19" w:rsidRDefault="00210F19" w:rsidP="0056185D">
      <w:pPr>
        <w:pStyle w:val="Prrafodelista"/>
      </w:pPr>
      <w:r w:rsidRPr="00210F19">
        <w:t>Publicación de productos con foto y descripción.</w:t>
      </w:r>
    </w:p>
    <w:p w14:paraId="5CF2B72A" w14:textId="77777777" w:rsidR="00210F19" w:rsidRPr="00210F19" w:rsidRDefault="00210F19" w:rsidP="0056185D">
      <w:pPr>
        <w:pStyle w:val="Prrafodelista"/>
      </w:pPr>
      <w:r w:rsidRPr="00210F19">
        <w:t>Catálogo público.</w:t>
      </w:r>
    </w:p>
    <w:p w14:paraId="6669B2FA" w14:textId="77777777" w:rsidR="00210F19" w:rsidRPr="00210F19" w:rsidRDefault="00210F19" w:rsidP="0056185D">
      <w:pPr>
        <w:pStyle w:val="Prrafodelista"/>
      </w:pPr>
      <w:r w:rsidRPr="00210F19">
        <w:t>Validación por administradores.</w:t>
      </w:r>
    </w:p>
    <w:p w14:paraId="0004102B" w14:textId="77777777" w:rsidR="00210F19" w:rsidRPr="00210F19" w:rsidRDefault="00210F19" w:rsidP="0056185D">
      <w:pPr>
        <w:pStyle w:val="Prrafodelista"/>
      </w:pPr>
      <w:r w:rsidRPr="00210F19">
        <w:t>Estadísticas básicas de visualización y pedidos.</w:t>
      </w:r>
    </w:p>
    <w:p w14:paraId="36ECF1F3" w14:textId="77777777" w:rsidR="00210F19" w:rsidRPr="00210F19" w:rsidRDefault="00210F19" w:rsidP="00210F19">
      <w:pPr>
        <w:pStyle w:val="Subttulo"/>
      </w:pPr>
      <w:r w:rsidRPr="00210F19">
        <w:t>Restricciones:</w:t>
      </w:r>
    </w:p>
    <w:p w14:paraId="3B0AD730" w14:textId="77777777" w:rsidR="00210F19" w:rsidRPr="00210F19" w:rsidRDefault="00210F19" w:rsidP="0056185D">
      <w:pPr>
        <w:pStyle w:val="Prrafodelista"/>
      </w:pPr>
      <w:r w:rsidRPr="00210F19">
        <w:t>No incluye pagos ni logística en esta fase.</w:t>
      </w:r>
    </w:p>
    <w:p w14:paraId="29EE20F5" w14:textId="77777777" w:rsidR="00210F19" w:rsidRPr="00210F19" w:rsidRDefault="00210F19" w:rsidP="0056185D">
      <w:pPr>
        <w:pStyle w:val="Prrafodelista"/>
      </w:pPr>
      <w:r w:rsidRPr="00210F19">
        <w:t>Limitado a Planadas y Mariquita.</w:t>
      </w:r>
    </w:p>
    <w:p w14:paraId="2F732CA6" w14:textId="77777777" w:rsidR="00210F19" w:rsidRPr="00210F19" w:rsidRDefault="00210F19" w:rsidP="0056185D">
      <w:pPr>
        <w:pStyle w:val="Prrafodelista"/>
      </w:pPr>
      <w:r w:rsidRPr="00210F19">
        <w:t>Requiere conexión mínima a internet.</w:t>
      </w:r>
    </w:p>
    <w:p w14:paraId="7084A761" w14:textId="77777777" w:rsidR="00210F19" w:rsidRPr="00210F19" w:rsidRDefault="00210F19" w:rsidP="00210F19">
      <w:pPr>
        <w:pStyle w:val="Subttulo"/>
      </w:pPr>
      <w:r w:rsidRPr="00210F19">
        <w:t>Criterios de aceptación:</w:t>
      </w:r>
    </w:p>
    <w:p w14:paraId="2C163498" w14:textId="77777777" w:rsidR="00210F19" w:rsidRPr="00210F19" w:rsidRDefault="00210F19" w:rsidP="0056185D">
      <w:pPr>
        <w:pStyle w:val="Prrafodelista"/>
      </w:pPr>
      <w:r w:rsidRPr="00210F19">
        <w:t>Plataforma operativa en móvil.</w:t>
      </w:r>
    </w:p>
    <w:p w14:paraId="6AEC6489" w14:textId="77777777" w:rsidR="00210F19" w:rsidRPr="00210F19" w:rsidRDefault="00210F19" w:rsidP="0056185D">
      <w:pPr>
        <w:pStyle w:val="Prrafodelista"/>
      </w:pPr>
      <w:r w:rsidRPr="00210F19">
        <w:t>Validación exitosa con usuarios reales.</w:t>
      </w:r>
    </w:p>
    <w:p w14:paraId="09D9DA41" w14:textId="77777777" w:rsidR="00210F19" w:rsidRDefault="00210F19" w:rsidP="0056185D">
      <w:pPr>
        <w:pStyle w:val="Prrafodelista"/>
      </w:pPr>
      <w:r w:rsidRPr="00210F19">
        <w:t>Retroalimentación positiva en campo.</w:t>
      </w:r>
    </w:p>
    <w:p w14:paraId="498BA9B9" w14:textId="77777777" w:rsidR="005379F6" w:rsidRDefault="005379F6" w:rsidP="005379F6">
      <w:pPr>
        <w:ind w:left="708" w:firstLine="0"/>
      </w:pPr>
    </w:p>
    <w:p w14:paraId="3F939A8B" w14:textId="77777777" w:rsidR="005379F6" w:rsidRDefault="005379F6" w:rsidP="005379F6">
      <w:pPr>
        <w:ind w:left="708" w:firstLine="0"/>
      </w:pPr>
    </w:p>
    <w:p w14:paraId="3F6998CB" w14:textId="77777777" w:rsidR="005379F6" w:rsidRDefault="005379F6" w:rsidP="005379F6">
      <w:pPr>
        <w:ind w:left="708" w:firstLine="0"/>
      </w:pPr>
    </w:p>
    <w:p w14:paraId="0E702733" w14:textId="77777777" w:rsidR="005379F6" w:rsidRDefault="005379F6" w:rsidP="005379F6">
      <w:pPr>
        <w:ind w:left="708" w:firstLine="0"/>
      </w:pPr>
    </w:p>
    <w:p w14:paraId="0EE0F1B6" w14:textId="7BA551A2" w:rsidR="005379F6" w:rsidRDefault="005379F6" w:rsidP="00F34F0D">
      <w:pPr>
        <w:pStyle w:val="Ttulo1"/>
        <w:numPr>
          <w:ilvl w:val="0"/>
          <w:numId w:val="5"/>
        </w:numPr>
      </w:pPr>
      <w:bookmarkStart w:id="3" w:name="_Toc214205149"/>
      <w:r>
        <w:t>Estructura del Desglose</w:t>
      </w:r>
      <w:bookmarkEnd w:id="3"/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367"/>
        <w:gridCol w:w="2416"/>
        <w:gridCol w:w="3358"/>
        <w:gridCol w:w="1497"/>
      </w:tblGrid>
      <w:tr w:rsidR="005379F6" w14:paraId="427030A8" w14:textId="77777777" w:rsidTr="00537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1FA3B371" w14:textId="0506CFD4" w:rsidR="005379F6" w:rsidRDefault="005379F6" w:rsidP="005379F6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Nivel</w:t>
            </w:r>
          </w:p>
        </w:tc>
        <w:tc>
          <w:tcPr>
            <w:tcW w:w="2407" w:type="dxa"/>
          </w:tcPr>
          <w:p w14:paraId="6627BA4F" w14:textId="3CBDEB66" w:rsidR="005379F6" w:rsidRDefault="005379F6" w:rsidP="005379F6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Entregable/Actividad</w:t>
            </w:r>
          </w:p>
        </w:tc>
        <w:tc>
          <w:tcPr>
            <w:tcW w:w="3403" w:type="dxa"/>
          </w:tcPr>
          <w:p w14:paraId="1D2354C0" w14:textId="50DE717C" w:rsidR="005379F6" w:rsidRDefault="005379F6" w:rsidP="005379F6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Descripción</w:t>
            </w:r>
          </w:p>
        </w:tc>
        <w:tc>
          <w:tcPr>
            <w:tcW w:w="1411" w:type="dxa"/>
          </w:tcPr>
          <w:p w14:paraId="6F76FA60" w14:textId="0F2EAF0F" w:rsidR="005379F6" w:rsidRDefault="005379F6" w:rsidP="005379F6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Responsable</w:t>
            </w:r>
          </w:p>
        </w:tc>
      </w:tr>
      <w:tr w:rsidR="005379F6" w:rsidRPr="005379F6" w14:paraId="3E413CE9" w14:textId="77777777" w:rsidTr="00537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65077991" w14:textId="5CFC83EA" w:rsidR="005379F6" w:rsidRPr="005379F6" w:rsidRDefault="005379F6" w:rsidP="005379F6">
            <w:pPr>
              <w:ind w:left="0" w:firstLine="0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1</w:t>
            </w:r>
          </w:p>
        </w:tc>
        <w:tc>
          <w:tcPr>
            <w:tcW w:w="2407" w:type="dxa"/>
          </w:tcPr>
          <w:p w14:paraId="6ACF9607" w14:textId="19A55B1F" w:rsidR="005379F6" w:rsidRPr="005379F6" w:rsidRDefault="005379F6" w:rsidP="005379F6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Planeación del proyecto</w:t>
            </w:r>
          </w:p>
        </w:tc>
        <w:tc>
          <w:tcPr>
            <w:tcW w:w="3403" w:type="dxa"/>
          </w:tcPr>
          <w:p w14:paraId="38BB6907" w14:textId="785F56EF" w:rsidR="005379F6" w:rsidRPr="005379F6" w:rsidRDefault="005379F6" w:rsidP="005379F6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Definir objetivos, cronograma, metodología ágil</w:t>
            </w:r>
          </w:p>
        </w:tc>
        <w:tc>
          <w:tcPr>
            <w:tcW w:w="14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8"/>
            </w:tblGrid>
            <w:tr w:rsidR="005379F6" w:rsidRPr="005379F6" w14:paraId="168421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235BA" w14:textId="77777777" w:rsidR="005379F6" w:rsidRPr="005379F6" w:rsidRDefault="005379F6" w:rsidP="005379F6">
                  <w:pPr>
                    <w:ind w:left="0" w:firstLine="0"/>
                    <w:rPr>
                      <w:sz w:val="20"/>
                      <w:szCs w:val="20"/>
                      <w:lang w:eastAsia="es-ES"/>
                    </w:rPr>
                  </w:pPr>
                  <w:r w:rsidRPr="005379F6">
                    <w:rPr>
                      <w:sz w:val="20"/>
                      <w:szCs w:val="20"/>
                      <w:lang w:eastAsia="es-ES"/>
                    </w:rPr>
                    <w:t xml:space="preserve">Scrum </w:t>
                  </w:r>
                  <w:proofErr w:type="gramStart"/>
                  <w:r w:rsidRPr="005379F6">
                    <w:rPr>
                      <w:sz w:val="20"/>
                      <w:szCs w:val="20"/>
                      <w:lang w:eastAsia="es-ES"/>
                    </w:rPr>
                    <w:t>Master</w:t>
                  </w:r>
                  <w:proofErr w:type="gramEnd"/>
                </w:p>
              </w:tc>
            </w:tr>
          </w:tbl>
          <w:p w14:paraId="660F7BEB" w14:textId="77777777" w:rsidR="005379F6" w:rsidRPr="005379F6" w:rsidRDefault="005379F6" w:rsidP="005379F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  <w:lang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79F6" w:rsidRPr="005379F6" w14:paraId="766EA2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1D6E9" w14:textId="77777777" w:rsidR="005379F6" w:rsidRPr="005379F6" w:rsidRDefault="005379F6" w:rsidP="005379F6">
                  <w:pPr>
                    <w:ind w:left="0" w:firstLine="0"/>
                    <w:rPr>
                      <w:sz w:val="20"/>
                      <w:szCs w:val="20"/>
                      <w:lang w:eastAsia="es-ES"/>
                    </w:rPr>
                  </w:pPr>
                </w:p>
              </w:tc>
            </w:tr>
          </w:tbl>
          <w:p w14:paraId="08B90D55" w14:textId="77777777" w:rsidR="005379F6" w:rsidRPr="005379F6" w:rsidRDefault="005379F6" w:rsidP="005379F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</w:p>
        </w:tc>
      </w:tr>
      <w:tr w:rsidR="005379F6" w:rsidRPr="005379F6" w14:paraId="612A48D4" w14:textId="77777777" w:rsidTr="00ED0C45">
        <w:trPr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67CA97F9" w14:textId="17CC1A56" w:rsidR="005379F6" w:rsidRPr="005379F6" w:rsidRDefault="005379F6" w:rsidP="005379F6">
            <w:pPr>
              <w:ind w:left="0" w:firstLine="0"/>
              <w:jc w:val="left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1.1</w:t>
            </w:r>
          </w:p>
        </w:tc>
        <w:tc>
          <w:tcPr>
            <w:tcW w:w="2407" w:type="dxa"/>
          </w:tcPr>
          <w:p w14:paraId="623529C9" w14:textId="0F442FCB" w:rsidR="005379F6" w:rsidRPr="005379F6" w:rsidRDefault="005379F6" w:rsidP="005379F6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Análisis de requerimientos</w:t>
            </w:r>
          </w:p>
        </w:tc>
        <w:tc>
          <w:tcPr>
            <w:tcW w:w="3403" w:type="dxa"/>
          </w:tcPr>
          <w:p w14:paraId="2C90E74D" w14:textId="0C82A0CC" w:rsidR="005379F6" w:rsidRPr="005379F6" w:rsidRDefault="005379F6" w:rsidP="005379F6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Identificar necesidades y requisitos del sistema</w:t>
            </w:r>
          </w:p>
        </w:tc>
        <w:tc>
          <w:tcPr>
            <w:tcW w:w="14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1"/>
            </w:tblGrid>
            <w:tr w:rsidR="005379F6" w:rsidRPr="005379F6" w14:paraId="4EDA89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DD88EB" w14:textId="77777777" w:rsidR="005379F6" w:rsidRPr="005379F6" w:rsidRDefault="005379F6" w:rsidP="00ED0C45">
                  <w:pPr>
                    <w:ind w:left="0" w:firstLine="0"/>
                    <w:rPr>
                      <w:sz w:val="20"/>
                      <w:szCs w:val="20"/>
                      <w:lang w:eastAsia="es-ES"/>
                    </w:rPr>
                  </w:pPr>
                  <w:proofErr w:type="spellStart"/>
                  <w:r w:rsidRPr="005379F6">
                    <w:rPr>
                      <w:sz w:val="20"/>
                      <w:szCs w:val="20"/>
                      <w:lang w:eastAsia="es-ES"/>
                    </w:rPr>
                    <w:t>Product</w:t>
                  </w:r>
                  <w:proofErr w:type="spellEnd"/>
                  <w:r w:rsidRPr="005379F6">
                    <w:rPr>
                      <w:sz w:val="20"/>
                      <w:szCs w:val="20"/>
                      <w:lang w:eastAsia="es-ES"/>
                    </w:rPr>
                    <w:t xml:space="preserve"> </w:t>
                  </w:r>
                  <w:proofErr w:type="spellStart"/>
                  <w:r w:rsidRPr="005379F6">
                    <w:rPr>
                      <w:sz w:val="20"/>
                      <w:szCs w:val="20"/>
                      <w:lang w:eastAsia="es-ES"/>
                    </w:rPr>
                    <w:t>Owner</w:t>
                  </w:r>
                  <w:proofErr w:type="spellEnd"/>
                </w:p>
              </w:tc>
            </w:tr>
          </w:tbl>
          <w:p w14:paraId="30CD22BE" w14:textId="77777777" w:rsidR="005379F6" w:rsidRPr="005379F6" w:rsidRDefault="005379F6" w:rsidP="005379F6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  <w:lang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79F6" w:rsidRPr="005379F6" w14:paraId="3D2484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AB0FC" w14:textId="77777777" w:rsidR="005379F6" w:rsidRPr="005379F6" w:rsidRDefault="005379F6" w:rsidP="005379F6">
                  <w:pPr>
                    <w:ind w:left="0" w:firstLine="0"/>
                    <w:jc w:val="left"/>
                    <w:rPr>
                      <w:sz w:val="20"/>
                      <w:szCs w:val="20"/>
                      <w:lang w:eastAsia="es-ES"/>
                    </w:rPr>
                  </w:pPr>
                </w:p>
              </w:tc>
            </w:tr>
          </w:tbl>
          <w:p w14:paraId="4E06424C" w14:textId="77777777" w:rsidR="005379F6" w:rsidRPr="005379F6" w:rsidRDefault="005379F6" w:rsidP="005379F6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</w:p>
        </w:tc>
      </w:tr>
      <w:tr w:rsidR="005379F6" w:rsidRPr="005379F6" w14:paraId="520060C3" w14:textId="77777777" w:rsidTr="00537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2E38EA72" w14:textId="5D2F0BDA" w:rsidR="005379F6" w:rsidRPr="005379F6" w:rsidRDefault="005379F6" w:rsidP="005379F6">
            <w:pPr>
              <w:ind w:left="0" w:firstLine="0"/>
              <w:jc w:val="left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lastRenderedPageBreak/>
              <w:t>1.2</w:t>
            </w:r>
          </w:p>
        </w:tc>
        <w:tc>
          <w:tcPr>
            <w:tcW w:w="2407" w:type="dxa"/>
          </w:tcPr>
          <w:p w14:paraId="5886F3CD" w14:textId="0BB7E9EB" w:rsidR="005379F6" w:rsidRPr="005379F6" w:rsidRDefault="005379F6" w:rsidP="005379F6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Diseño del sistema</w:t>
            </w:r>
          </w:p>
        </w:tc>
        <w:tc>
          <w:tcPr>
            <w:tcW w:w="34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79F6" w:rsidRPr="005379F6" w14:paraId="306324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BB030" w14:textId="77777777" w:rsidR="005379F6" w:rsidRPr="005379F6" w:rsidRDefault="005379F6" w:rsidP="005379F6">
                  <w:pPr>
                    <w:ind w:left="0" w:firstLine="0"/>
                    <w:jc w:val="left"/>
                    <w:rPr>
                      <w:sz w:val="20"/>
                      <w:szCs w:val="20"/>
                      <w:lang w:eastAsia="es-ES"/>
                    </w:rPr>
                  </w:pPr>
                </w:p>
              </w:tc>
            </w:tr>
          </w:tbl>
          <w:p w14:paraId="6675DDAB" w14:textId="77777777" w:rsidR="005379F6" w:rsidRPr="005379F6" w:rsidRDefault="005379F6" w:rsidP="005379F6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  <w:lang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2"/>
            </w:tblGrid>
            <w:tr w:rsidR="005379F6" w:rsidRPr="005379F6" w14:paraId="0992B4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5CE93" w14:textId="77777777" w:rsidR="005379F6" w:rsidRPr="005379F6" w:rsidRDefault="005379F6" w:rsidP="005379F6">
                  <w:pPr>
                    <w:ind w:left="0" w:firstLine="0"/>
                    <w:jc w:val="left"/>
                    <w:rPr>
                      <w:sz w:val="20"/>
                      <w:szCs w:val="20"/>
                      <w:lang w:eastAsia="es-ES"/>
                    </w:rPr>
                  </w:pPr>
                  <w:r w:rsidRPr="005379F6">
                    <w:rPr>
                      <w:sz w:val="20"/>
                      <w:szCs w:val="20"/>
                      <w:lang w:eastAsia="es-ES"/>
                    </w:rPr>
                    <w:t>Diagramas UML, estructura de BD, prototipos</w:t>
                  </w:r>
                </w:p>
              </w:tc>
            </w:tr>
          </w:tbl>
          <w:p w14:paraId="4C43D7E3" w14:textId="77777777" w:rsidR="005379F6" w:rsidRPr="005379F6" w:rsidRDefault="005379F6" w:rsidP="005379F6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</w:p>
        </w:tc>
        <w:tc>
          <w:tcPr>
            <w:tcW w:w="14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1"/>
            </w:tblGrid>
            <w:tr w:rsidR="005379F6" w:rsidRPr="005379F6" w14:paraId="38EA8B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BCA3F4" w14:textId="77777777" w:rsidR="005379F6" w:rsidRPr="005379F6" w:rsidRDefault="005379F6" w:rsidP="005379F6">
                  <w:pPr>
                    <w:ind w:left="0" w:firstLine="0"/>
                    <w:jc w:val="left"/>
                    <w:rPr>
                      <w:sz w:val="20"/>
                      <w:szCs w:val="20"/>
                      <w:lang w:eastAsia="es-ES"/>
                    </w:rPr>
                  </w:pPr>
                  <w:r w:rsidRPr="005379F6">
                    <w:rPr>
                      <w:sz w:val="20"/>
                      <w:szCs w:val="20"/>
                      <w:lang w:eastAsia="es-ES"/>
                    </w:rPr>
                    <w:t>Equipo de Diseño</w:t>
                  </w:r>
                </w:p>
              </w:tc>
            </w:tr>
          </w:tbl>
          <w:p w14:paraId="18F1C382" w14:textId="77777777" w:rsidR="005379F6" w:rsidRPr="005379F6" w:rsidRDefault="005379F6" w:rsidP="005379F6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  <w:lang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79F6" w:rsidRPr="005379F6" w14:paraId="505B0F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E61FB5" w14:textId="77777777" w:rsidR="005379F6" w:rsidRPr="005379F6" w:rsidRDefault="005379F6" w:rsidP="005379F6">
                  <w:pPr>
                    <w:ind w:left="0" w:firstLine="0"/>
                    <w:jc w:val="left"/>
                    <w:rPr>
                      <w:sz w:val="20"/>
                      <w:szCs w:val="20"/>
                      <w:lang w:eastAsia="es-ES"/>
                    </w:rPr>
                  </w:pPr>
                </w:p>
              </w:tc>
            </w:tr>
          </w:tbl>
          <w:p w14:paraId="61BE0631" w14:textId="77777777" w:rsidR="005379F6" w:rsidRPr="005379F6" w:rsidRDefault="005379F6" w:rsidP="005379F6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</w:p>
        </w:tc>
      </w:tr>
      <w:tr w:rsidR="005379F6" w:rsidRPr="005379F6" w14:paraId="7166DB94" w14:textId="77777777" w:rsidTr="005379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738D064F" w14:textId="39E2046C" w:rsidR="005379F6" w:rsidRPr="005379F6" w:rsidRDefault="005379F6" w:rsidP="005379F6">
            <w:pPr>
              <w:ind w:left="0" w:firstLine="0"/>
              <w:jc w:val="left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1.3</w:t>
            </w:r>
          </w:p>
        </w:tc>
        <w:tc>
          <w:tcPr>
            <w:tcW w:w="2407" w:type="dxa"/>
          </w:tcPr>
          <w:p w14:paraId="0437ED01" w14:textId="61F17364" w:rsidR="005379F6" w:rsidRPr="005379F6" w:rsidRDefault="005379F6" w:rsidP="005379F6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Desarrollo del sistema</w:t>
            </w:r>
          </w:p>
        </w:tc>
        <w:tc>
          <w:tcPr>
            <w:tcW w:w="3403" w:type="dxa"/>
          </w:tcPr>
          <w:p w14:paraId="708BECD8" w14:textId="5E0BB608" w:rsidR="005379F6" w:rsidRPr="005379F6" w:rsidRDefault="005379F6" w:rsidP="005379F6">
            <w:pPr>
              <w:tabs>
                <w:tab w:val="left" w:pos="1123"/>
              </w:tabs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Programación de módulos (</w:t>
            </w:r>
            <w:proofErr w:type="spellStart"/>
            <w:r w:rsidRPr="005379F6">
              <w:rPr>
                <w:sz w:val="20"/>
                <w:szCs w:val="20"/>
                <w:lang w:eastAsia="es-ES"/>
              </w:rPr>
              <w:t>front</w:t>
            </w:r>
            <w:proofErr w:type="spellEnd"/>
            <w:r w:rsidRPr="005379F6">
              <w:rPr>
                <w:sz w:val="20"/>
                <w:szCs w:val="20"/>
                <w:lang w:eastAsia="es-ES"/>
              </w:rPr>
              <w:t>/back)</w:t>
            </w:r>
          </w:p>
        </w:tc>
        <w:tc>
          <w:tcPr>
            <w:tcW w:w="14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1"/>
            </w:tblGrid>
            <w:tr w:rsidR="005379F6" w:rsidRPr="005379F6" w14:paraId="09DFCF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254BF5" w14:textId="77777777" w:rsidR="005379F6" w:rsidRPr="005379F6" w:rsidRDefault="005379F6" w:rsidP="005379F6">
                  <w:pPr>
                    <w:ind w:left="0" w:firstLine="0"/>
                    <w:jc w:val="left"/>
                    <w:rPr>
                      <w:sz w:val="20"/>
                      <w:szCs w:val="20"/>
                      <w:lang w:eastAsia="es-ES"/>
                    </w:rPr>
                  </w:pPr>
                  <w:r w:rsidRPr="005379F6">
                    <w:rPr>
                      <w:sz w:val="20"/>
                      <w:szCs w:val="20"/>
                      <w:lang w:eastAsia="es-ES"/>
                    </w:rPr>
                    <w:t>Equipo de Desarrollo</w:t>
                  </w:r>
                </w:p>
              </w:tc>
            </w:tr>
          </w:tbl>
          <w:p w14:paraId="6A29E3A8" w14:textId="77777777" w:rsidR="005379F6" w:rsidRPr="005379F6" w:rsidRDefault="005379F6" w:rsidP="005379F6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  <w:lang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79F6" w:rsidRPr="005379F6" w14:paraId="43C3CA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F8DE7" w14:textId="77777777" w:rsidR="005379F6" w:rsidRPr="005379F6" w:rsidRDefault="005379F6" w:rsidP="005379F6">
                  <w:pPr>
                    <w:ind w:left="0" w:firstLine="0"/>
                    <w:jc w:val="left"/>
                    <w:rPr>
                      <w:sz w:val="20"/>
                      <w:szCs w:val="20"/>
                      <w:lang w:eastAsia="es-ES"/>
                    </w:rPr>
                  </w:pPr>
                </w:p>
              </w:tc>
            </w:tr>
          </w:tbl>
          <w:p w14:paraId="4309FE20" w14:textId="77777777" w:rsidR="005379F6" w:rsidRPr="005379F6" w:rsidRDefault="005379F6" w:rsidP="005379F6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</w:p>
        </w:tc>
      </w:tr>
      <w:tr w:rsidR="005379F6" w:rsidRPr="005379F6" w14:paraId="7B2B686C" w14:textId="77777777" w:rsidTr="00537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1DEBC42C" w14:textId="2BF68721" w:rsidR="005379F6" w:rsidRPr="005379F6" w:rsidRDefault="005379F6" w:rsidP="005379F6">
            <w:pPr>
              <w:ind w:left="0" w:firstLine="0"/>
              <w:jc w:val="left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1.4</w:t>
            </w:r>
          </w:p>
        </w:tc>
        <w:tc>
          <w:tcPr>
            <w:tcW w:w="2407" w:type="dxa"/>
          </w:tcPr>
          <w:p w14:paraId="78D19111" w14:textId="4B992D83" w:rsidR="005379F6" w:rsidRPr="005379F6" w:rsidRDefault="005379F6" w:rsidP="005379F6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Pruebas</w:t>
            </w:r>
          </w:p>
        </w:tc>
        <w:tc>
          <w:tcPr>
            <w:tcW w:w="34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79F6" w:rsidRPr="005379F6" w14:paraId="0A7CEF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A9C59" w14:textId="77777777" w:rsidR="005379F6" w:rsidRPr="005379F6" w:rsidRDefault="005379F6" w:rsidP="005379F6">
                  <w:pPr>
                    <w:ind w:left="0" w:firstLine="0"/>
                    <w:jc w:val="left"/>
                    <w:rPr>
                      <w:sz w:val="20"/>
                      <w:szCs w:val="20"/>
                      <w:lang w:eastAsia="es-ES"/>
                    </w:rPr>
                  </w:pPr>
                </w:p>
              </w:tc>
            </w:tr>
          </w:tbl>
          <w:p w14:paraId="760593E6" w14:textId="77777777" w:rsidR="005379F6" w:rsidRPr="005379F6" w:rsidRDefault="005379F6" w:rsidP="005379F6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  <w:lang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5"/>
            </w:tblGrid>
            <w:tr w:rsidR="005379F6" w:rsidRPr="005379F6" w14:paraId="7BB1AD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7DCE2" w14:textId="77777777" w:rsidR="005379F6" w:rsidRPr="005379F6" w:rsidRDefault="005379F6" w:rsidP="005379F6">
                  <w:pPr>
                    <w:ind w:left="0" w:firstLine="0"/>
                    <w:jc w:val="left"/>
                    <w:rPr>
                      <w:sz w:val="20"/>
                      <w:szCs w:val="20"/>
                      <w:lang w:eastAsia="es-ES"/>
                    </w:rPr>
                  </w:pPr>
                  <w:r w:rsidRPr="005379F6">
                    <w:rPr>
                      <w:sz w:val="20"/>
                      <w:szCs w:val="20"/>
                      <w:lang w:eastAsia="es-ES"/>
                    </w:rPr>
                    <w:t>Unitarias, integración y usabilidad</w:t>
                  </w:r>
                </w:p>
              </w:tc>
            </w:tr>
          </w:tbl>
          <w:p w14:paraId="1AB72526" w14:textId="77777777" w:rsidR="005379F6" w:rsidRPr="005379F6" w:rsidRDefault="005379F6" w:rsidP="005379F6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</w:p>
        </w:tc>
        <w:tc>
          <w:tcPr>
            <w:tcW w:w="14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"/>
            </w:tblGrid>
            <w:tr w:rsidR="005379F6" w:rsidRPr="005379F6" w14:paraId="550E1A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F3341" w14:textId="77777777" w:rsidR="005379F6" w:rsidRPr="005379F6" w:rsidRDefault="005379F6" w:rsidP="005379F6">
                  <w:pPr>
                    <w:ind w:left="0" w:firstLine="0"/>
                    <w:jc w:val="left"/>
                    <w:rPr>
                      <w:sz w:val="20"/>
                      <w:szCs w:val="20"/>
                      <w:lang w:eastAsia="es-ES"/>
                    </w:rPr>
                  </w:pPr>
                  <w:r w:rsidRPr="005379F6">
                    <w:rPr>
                      <w:sz w:val="20"/>
                      <w:szCs w:val="20"/>
                      <w:lang w:eastAsia="es-ES"/>
                    </w:rPr>
                    <w:t>QA</w:t>
                  </w:r>
                </w:p>
              </w:tc>
            </w:tr>
          </w:tbl>
          <w:p w14:paraId="190F4130" w14:textId="77777777" w:rsidR="005379F6" w:rsidRPr="005379F6" w:rsidRDefault="005379F6" w:rsidP="005379F6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  <w:lang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79F6" w:rsidRPr="005379F6" w14:paraId="54DC98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44862E" w14:textId="77777777" w:rsidR="005379F6" w:rsidRPr="005379F6" w:rsidRDefault="005379F6" w:rsidP="005379F6">
                  <w:pPr>
                    <w:ind w:left="0" w:firstLine="0"/>
                    <w:jc w:val="left"/>
                    <w:rPr>
                      <w:sz w:val="20"/>
                      <w:szCs w:val="20"/>
                      <w:lang w:eastAsia="es-ES"/>
                    </w:rPr>
                  </w:pPr>
                </w:p>
              </w:tc>
            </w:tr>
          </w:tbl>
          <w:p w14:paraId="7F18F2E6" w14:textId="77777777" w:rsidR="005379F6" w:rsidRPr="005379F6" w:rsidRDefault="005379F6" w:rsidP="005379F6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</w:p>
        </w:tc>
      </w:tr>
      <w:tr w:rsidR="005379F6" w:rsidRPr="005379F6" w14:paraId="1448DB02" w14:textId="77777777" w:rsidTr="005379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2305808F" w14:textId="3E12E4F9" w:rsidR="005379F6" w:rsidRPr="005379F6" w:rsidRDefault="005379F6" w:rsidP="005379F6">
            <w:pPr>
              <w:ind w:left="0" w:firstLine="0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1.5</w:t>
            </w:r>
          </w:p>
        </w:tc>
        <w:tc>
          <w:tcPr>
            <w:tcW w:w="2407" w:type="dxa"/>
          </w:tcPr>
          <w:p w14:paraId="2521B92E" w14:textId="28C84D93" w:rsidR="005379F6" w:rsidRPr="005379F6" w:rsidRDefault="005379F6" w:rsidP="005379F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Despliegue</w:t>
            </w:r>
          </w:p>
        </w:tc>
        <w:tc>
          <w:tcPr>
            <w:tcW w:w="3403" w:type="dxa"/>
          </w:tcPr>
          <w:p w14:paraId="19C9DB47" w14:textId="75518437" w:rsidR="005379F6" w:rsidRPr="005379F6" w:rsidRDefault="005379F6" w:rsidP="005379F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5379F6">
              <w:rPr>
                <w:sz w:val="20"/>
                <w:szCs w:val="20"/>
                <w:lang w:eastAsia="es-ES"/>
              </w:rPr>
              <w:t>Implementación en servidor y documentación final</w:t>
            </w:r>
          </w:p>
        </w:tc>
        <w:tc>
          <w:tcPr>
            <w:tcW w:w="1411" w:type="dxa"/>
          </w:tcPr>
          <w:p w14:paraId="5AB02889" w14:textId="77777777" w:rsidR="005379F6" w:rsidRPr="005379F6" w:rsidRDefault="005379F6" w:rsidP="005379F6">
            <w:pPr>
              <w:spacing w:after="0" w:line="240" w:lineRule="auto"/>
              <w:ind w:left="0" w:firstLine="0"/>
              <w:contextualSpacing w:val="0"/>
              <w:mirrorIndent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CO"/>
              </w:rPr>
            </w:pPr>
            <w:r w:rsidRPr="005379F6">
              <w:rPr>
                <w:sz w:val="20"/>
                <w:szCs w:val="20"/>
              </w:rPr>
              <w:t>DevOps</w:t>
            </w:r>
          </w:p>
          <w:p w14:paraId="6FEDE3CB" w14:textId="77777777" w:rsidR="005379F6" w:rsidRPr="005379F6" w:rsidRDefault="005379F6" w:rsidP="005379F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</w:p>
        </w:tc>
      </w:tr>
    </w:tbl>
    <w:p w14:paraId="3E91940D" w14:textId="77777777" w:rsidR="004574B5" w:rsidRDefault="004574B5" w:rsidP="0056185D">
      <w:pPr>
        <w:pStyle w:val="Ttulo1"/>
        <w:numPr>
          <w:ilvl w:val="0"/>
          <w:numId w:val="0"/>
        </w:numPr>
      </w:pPr>
    </w:p>
    <w:p w14:paraId="7CBC94E4" w14:textId="40A5EE1B" w:rsidR="00210F19" w:rsidRPr="00210F19" w:rsidRDefault="00210F19" w:rsidP="00F34F0D">
      <w:pPr>
        <w:pStyle w:val="Ttulo1"/>
        <w:numPr>
          <w:ilvl w:val="0"/>
          <w:numId w:val="5"/>
        </w:numPr>
      </w:pPr>
      <w:bookmarkStart w:id="4" w:name="_Toc214205150"/>
      <w:r w:rsidRPr="00210F19">
        <w:t>Objetivos</w:t>
      </w:r>
      <w:bookmarkEnd w:id="4"/>
    </w:p>
    <w:p w14:paraId="01E39CF1" w14:textId="77777777" w:rsidR="00210F19" w:rsidRDefault="00210F19" w:rsidP="00A23BED">
      <w:pPr>
        <w:pStyle w:val="Subttulo"/>
        <w:ind w:left="0" w:firstLine="0"/>
      </w:pPr>
      <w:r w:rsidRPr="00210F19">
        <w:t>General:</w:t>
      </w:r>
    </w:p>
    <w:p w14:paraId="548F16F3" w14:textId="77777777" w:rsidR="00A23BED" w:rsidRDefault="00A23BED" w:rsidP="00A23BED">
      <w:pPr>
        <w:pStyle w:val="Subttulo"/>
        <w:ind w:firstLine="0"/>
        <w:rPr>
          <w:rFonts w:eastAsia="Calibri" w:cs="Times New Roman"/>
          <w:b w:val="0"/>
          <w:i w:val="0"/>
          <w:color w:val="auto"/>
          <w:spacing w:val="0"/>
          <w:szCs w:val="22"/>
          <w:lang w:eastAsia="en-US"/>
        </w:rPr>
      </w:pPr>
      <w:r w:rsidRPr="00A23BED">
        <w:rPr>
          <w:rFonts w:eastAsia="Calibri" w:cs="Times New Roman"/>
          <w:b w:val="0"/>
          <w:i w:val="0"/>
          <w:color w:val="auto"/>
          <w:spacing w:val="0"/>
          <w:szCs w:val="22"/>
          <w:lang w:eastAsia="en-US"/>
        </w:rPr>
        <w:t>Desarrollar un sistema de información web que permita mejorar la visibilidad y comercialización directa del café artesanal producido en Mariquita y Planadas (Tolima), promoviendo la trazabilidad, el comercio justo y el fortalecimiento de la identidad territorial.</w:t>
      </w:r>
    </w:p>
    <w:p w14:paraId="0DDEBA93" w14:textId="7E7B2032" w:rsidR="00210F19" w:rsidRPr="00210F19" w:rsidRDefault="00210F19" w:rsidP="00A23BED">
      <w:pPr>
        <w:pStyle w:val="Subttulo"/>
        <w:ind w:firstLine="0"/>
      </w:pPr>
      <w:r w:rsidRPr="00210F19">
        <w:t>Específicos:</w:t>
      </w:r>
    </w:p>
    <w:p w14:paraId="34A8538C" w14:textId="026CB6DB" w:rsidR="00210F19" w:rsidRPr="00210F19" w:rsidRDefault="00210F19" w:rsidP="00F34F0D">
      <w:pPr>
        <w:pStyle w:val="Prrafodelista"/>
        <w:numPr>
          <w:ilvl w:val="0"/>
          <w:numId w:val="2"/>
        </w:numPr>
      </w:pPr>
      <w:r w:rsidRPr="00210F19">
        <w:t>Levantar requerimientos del sistema.</w:t>
      </w:r>
    </w:p>
    <w:p w14:paraId="3899F9E7" w14:textId="55F1D85B" w:rsidR="00210F19" w:rsidRPr="00210F19" w:rsidRDefault="00210F19" w:rsidP="00F34F0D">
      <w:pPr>
        <w:pStyle w:val="Prrafodelista"/>
        <w:numPr>
          <w:ilvl w:val="0"/>
          <w:numId w:val="2"/>
        </w:numPr>
      </w:pPr>
      <w:r w:rsidRPr="00210F19">
        <w:t>Diseñar una interfaz web intuitiva y accesible.</w:t>
      </w:r>
    </w:p>
    <w:p w14:paraId="0614D6CF" w14:textId="2A4C09F1" w:rsidR="00210F19" w:rsidRPr="00210F19" w:rsidRDefault="00210F19" w:rsidP="00F34F0D">
      <w:pPr>
        <w:pStyle w:val="Prrafodelista"/>
        <w:numPr>
          <w:ilvl w:val="0"/>
          <w:numId w:val="2"/>
        </w:numPr>
      </w:pPr>
      <w:r w:rsidRPr="00210F19">
        <w:t>Programar los módulos esenciales.</w:t>
      </w:r>
    </w:p>
    <w:p w14:paraId="6881660A" w14:textId="4FAD3CF6" w:rsidR="00210F19" w:rsidRPr="00210F19" w:rsidRDefault="00210F19" w:rsidP="00F34F0D">
      <w:pPr>
        <w:pStyle w:val="Prrafodelista"/>
        <w:numPr>
          <w:ilvl w:val="0"/>
          <w:numId w:val="2"/>
        </w:numPr>
      </w:pPr>
      <w:r w:rsidRPr="00210F19">
        <w:t>Validar el sistema en campo.</w:t>
      </w:r>
    </w:p>
    <w:p w14:paraId="4734793B" w14:textId="528ED37C" w:rsidR="00210F19" w:rsidRPr="00210F19" w:rsidRDefault="00210F19" w:rsidP="00F34F0D">
      <w:pPr>
        <w:pStyle w:val="Prrafodelista"/>
        <w:numPr>
          <w:ilvl w:val="0"/>
          <w:numId w:val="2"/>
        </w:numPr>
      </w:pPr>
      <w:r w:rsidRPr="00210F19">
        <w:t>Documentar el impacto inicial del sistema.</w:t>
      </w:r>
    </w:p>
    <w:p w14:paraId="431B9FFB" w14:textId="1D72D570" w:rsidR="00210F19" w:rsidRPr="00210F19" w:rsidRDefault="00210F19" w:rsidP="008B6E73">
      <w:pPr>
        <w:ind w:left="2124" w:hanging="695"/>
      </w:pPr>
    </w:p>
    <w:p w14:paraId="15D527F8" w14:textId="74A2BB22" w:rsidR="00210F19" w:rsidRPr="00210F19" w:rsidRDefault="00210F19" w:rsidP="00F34F0D">
      <w:pPr>
        <w:pStyle w:val="Ttulo1"/>
        <w:numPr>
          <w:ilvl w:val="0"/>
          <w:numId w:val="5"/>
        </w:numPr>
      </w:pPr>
      <w:bookmarkStart w:id="5" w:name="_Toc214205151"/>
      <w:r w:rsidRPr="00210F19">
        <w:t>Metodología Ágil: Kanban</w:t>
      </w:r>
      <w:bookmarkEnd w:id="5"/>
    </w:p>
    <w:p w14:paraId="2D6B0905" w14:textId="77777777" w:rsidR="00210F19" w:rsidRPr="00210F19" w:rsidRDefault="00210F19" w:rsidP="004574B5">
      <w:pPr>
        <w:ind w:left="0" w:firstLine="708"/>
      </w:pPr>
      <w:r w:rsidRPr="00210F19">
        <w:t>El desarrollo se basará en Kanban, por su flexibilidad y enfoque visual.</w:t>
      </w:r>
    </w:p>
    <w:p w14:paraId="7E45D9EE" w14:textId="77777777" w:rsidR="00210F19" w:rsidRPr="00210F19" w:rsidRDefault="00210F19" w:rsidP="00210F19">
      <w:pPr>
        <w:pStyle w:val="Subttulo"/>
      </w:pPr>
      <w:r w:rsidRPr="00210F19">
        <w:lastRenderedPageBreak/>
        <w:t>Tablero estructurado:</w:t>
      </w:r>
    </w:p>
    <w:p w14:paraId="58C68CD9" w14:textId="77777777" w:rsidR="00210F19" w:rsidRPr="00210F19" w:rsidRDefault="00210F19" w:rsidP="0056185D">
      <w:pPr>
        <w:pStyle w:val="Prrafodelista"/>
      </w:pPr>
      <w:r w:rsidRPr="00210F19">
        <w:t>Backlog</w:t>
      </w:r>
    </w:p>
    <w:p w14:paraId="541657BE" w14:textId="77777777" w:rsidR="00210F19" w:rsidRPr="00210F19" w:rsidRDefault="00210F19" w:rsidP="0056185D">
      <w:pPr>
        <w:pStyle w:val="Prrafodelista"/>
      </w:pPr>
      <w:r w:rsidRPr="00210F19">
        <w:t>Por hacer</w:t>
      </w:r>
    </w:p>
    <w:p w14:paraId="7830F7FA" w14:textId="77777777" w:rsidR="00210F19" w:rsidRPr="00210F19" w:rsidRDefault="00210F19" w:rsidP="0056185D">
      <w:pPr>
        <w:pStyle w:val="Prrafodelista"/>
      </w:pPr>
      <w:r w:rsidRPr="00210F19">
        <w:t>En proceso</w:t>
      </w:r>
    </w:p>
    <w:p w14:paraId="09A61780" w14:textId="77777777" w:rsidR="00210F19" w:rsidRPr="00210F19" w:rsidRDefault="00210F19" w:rsidP="0056185D">
      <w:pPr>
        <w:pStyle w:val="Prrafodelista"/>
      </w:pPr>
      <w:r w:rsidRPr="00210F19">
        <w:t>Validación</w:t>
      </w:r>
    </w:p>
    <w:p w14:paraId="43E04FB5" w14:textId="77777777" w:rsidR="00210F19" w:rsidRPr="00210F19" w:rsidRDefault="00210F19" w:rsidP="0056185D">
      <w:pPr>
        <w:pStyle w:val="Prrafodelista"/>
      </w:pPr>
      <w:r w:rsidRPr="00210F19">
        <w:t>Hecho</w:t>
      </w:r>
    </w:p>
    <w:p w14:paraId="0F5EB42A" w14:textId="77777777" w:rsidR="00210F19" w:rsidRDefault="00210F19" w:rsidP="004574B5">
      <w:pPr>
        <w:ind w:firstLine="0"/>
      </w:pPr>
      <w:r w:rsidRPr="00210F19">
        <w:t xml:space="preserve">Uso de herramientas como Trello o GitHub </w:t>
      </w:r>
      <w:proofErr w:type="spellStart"/>
      <w:r w:rsidRPr="00210F19">
        <w:t>Projects</w:t>
      </w:r>
      <w:proofErr w:type="spellEnd"/>
      <w:r w:rsidRPr="00210F19">
        <w:t xml:space="preserve"> para seguimiento de tareas.</w:t>
      </w:r>
    </w:p>
    <w:p w14:paraId="4C23146D" w14:textId="2CBD8785" w:rsidR="004574B5" w:rsidRPr="004574B5" w:rsidRDefault="004574B5" w:rsidP="004574B5">
      <w:pPr>
        <w:ind w:firstLine="0"/>
        <w:rPr>
          <w:i/>
          <w:iCs/>
          <w:color w:val="000000"/>
        </w:rPr>
      </w:pPr>
      <w:r w:rsidRPr="006C10C8">
        <w:rPr>
          <w:i/>
          <w:iCs/>
          <w:color w:val="000000"/>
        </w:rPr>
        <w:t>https://trello.com/b/no5DVUf0/cafe-con-origen</w:t>
      </w:r>
    </w:p>
    <w:p w14:paraId="0BC60F2E" w14:textId="31ADBE76" w:rsidR="00210F19" w:rsidRPr="00210F19" w:rsidRDefault="00210F19" w:rsidP="00F34F0D">
      <w:pPr>
        <w:pStyle w:val="Ttulo1"/>
        <w:numPr>
          <w:ilvl w:val="0"/>
          <w:numId w:val="5"/>
        </w:numPr>
      </w:pPr>
      <w:bookmarkStart w:id="6" w:name="_Toc214205152"/>
      <w:r w:rsidRPr="00210F19">
        <w:t>Justificación por alcance</w:t>
      </w:r>
      <w:bookmarkEnd w:id="6"/>
    </w:p>
    <w:p w14:paraId="36D76AFE" w14:textId="77777777" w:rsidR="00210F19" w:rsidRDefault="00210F19" w:rsidP="0056185D">
      <w:pPr>
        <w:pStyle w:val="Prrafodelista"/>
      </w:pPr>
      <w:r w:rsidRPr="00210F19">
        <w:t>Corto plazo (6 meses): MVP funcional.</w:t>
      </w:r>
    </w:p>
    <w:p w14:paraId="1DFFCAB5" w14:textId="77777777" w:rsidR="00210F19" w:rsidRDefault="00210F19" w:rsidP="0056185D">
      <w:pPr>
        <w:pStyle w:val="Prrafodelista"/>
      </w:pPr>
      <w:r w:rsidRPr="00210F19">
        <w:t>Mediano plazo (12 meses): Estadísticas, trazabilidad avanzada.</w:t>
      </w:r>
    </w:p>
    <w:p w14:paraId="4840FF0C" w14:textId="38A7F21B" w:rsidR="00210F19" w:rsidRPr="00210F19" w:rsidRDefault="00210F19" w:rsidP="0056185D">
      <w:pPr>
        <w:pStyle w:val="Prrafodelista"/>
      </w:pPr>
      <w:r w:rsidRPr="00210F19">
        <w:t>Largo plazo (18+ meses): Escalabilidad nacional, pagos digitales.</w:t>
      </w:r>
    </w:p>
    <w:p w14:paraId="00855710" w14:textId="77777777" w:rsidR="00210F19" w:rsidRPr="00210F19" w:rsidRDefault="00210F19" w:rsidP="00210F19">
      <w:pPr>
        <w:ind w:left="1429" w:firstLine="0"/>
      </w:pPr>
      <w:r w:rsidRPr="00210F19">
        <w:t>La solución fortalece la economía rural, la identidad territorial y la soberanía comercial de los caficultores.</w:t>
      </w:r>
    </w:p>
    <w:p w14:paraId="1669C347" w14:textId="1DB155DC" w:rsidR="00210F19" w:rsidRDefault="00210F19" w:rsidP="00210F19">
      <w:pPr>
        <w:ind w:left="1429" w:firstLine="0"/>
      </w:pPr>
    </w:p>
    <w:p w14:paraId="727532B0" w14:textId="3BBF8D91" w:rsidR="00210F19" w:rsidRPr="00210F19" w:rsidRDefault="00210F19" w:rsidP="00F34F0D">
      <w:pPr>
        <w:pStyle w:val="Ttulo1"/>
        <w:numPr>
          <w:ilvl w:val="0"/>
          <w:numId w:val="5"/>
        </w:numPr>
      </w:pPr>
      <w:bookmarkStart w:id="7" w:name="_Toc214205153"/>
      <w:r w:rsidRPr="00210F19">
        <w:t xml:space="preserve">Mapa de </w:t>
      </w:r>
      <w:proofErr w:type="spellStart"/>
      <w:r w:rsidRPr="00210F19">
        <w:t>stakeholders</w:t>
      </w:r>
      <w:bookmarkEnd w:id="7"/>
      <w:proofErr w:type="spellEnd"/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076"/>
        <w:gridCol w:w="2577"/>
        <w:gridCol w:w="1737"/>
        <w:gridCol w:w="2163"/>
      </w:tblGrid>
      <w:tr w:rsidR="008B6E73" w14:paraId="30761522" w14:textId="77777777" w:rsidTr="00530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6" w:type="dxa"/>
          </w:tcPr>
          <w:p w14:paraId="455EA547" w14:textId="77777777" w:rsidR="008B6E73" w:rsidRDefault="008B6E73" w:rsidP="005300E5">
            <w:pPr>
              <w:ind w:left="0" w:firstLine="0"/>
              <w:rPr>
                <w:color w:val="000000"/>
              </w:rPr>
            </w:pPr>
            <w:r>
              <w:rPr>
                <w:color w:val="000000"/>
              </w:rPr>
              <w:t>Stakeholder</w:t>
            </w:r>
          </w:p>
        </w:tc>
        <w:tc>
          <w:tcPr>
            <w:tcW w:w="2577" w:type="dxa"/>
          </w:tcPr>
          <w:p w14:paraId="5AF762F1" w14:textId="77777777" w:rsidR="008B6E73" w:rsidRDefault="008B6E73" w:rsidP="005300E5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Rol/Interés</w:t>
            </w:r>
          </w:p>
        </w:tc>
        <w:tc>
          <w:tcPr>
            <w:tcW w:w="1192" w:type="dxa"/>
          </w:tcPr>
          <w:p w14:paraId="5F9BA2B2" w14:textId="77777777" w:rsidR="008B6E73" w:rsidRDefault="008B6E73" w:rsidP="005300E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335B63">
              <w:rPr>
                <w:color w:val="000000"/>
              </w:rPr>
              <w:t>Influencia</w:t>
            </w:r>
          </w:p>
        </w:tc>
        <w:tc>
          <w:tcPr>
            <w:tcW w:w="2088" w:type="dxa"/>
          </w:tcPr>
          <w:p w14:paraId="70BD7D1F" w14:textId="77777777" w:rsidR="008B6E73" w:rsidRDefault="008B6E73" w:rsidP="005300E5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335B63">
              <w:rPr>
                <w:color w:val="000000"/>
              </w:rPr>
              <w:t>Clasificación</w:t>
            </w:r>
          </w:p>
        </w:tc>
      </w:tr>
      <w:tr w:rsidR="008B6E73" w:rsidRPr="00335B63" w14:paraId="02CAC24C" w14:textId="77777777" w:rsidTr="00530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5"/>
            </w:tblGrid>
            <w:tr w:rsidR="008B6E73" w:rsidRPr="00335B63" w14:paraId="7F779393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59165" w14:textId="77777777" w:rsidR="008B6E73" w:rsidRPr="00335B63" w:rsidRDefault="008B6E73" w:rsidP="005300E5">
                  <w:pPr>
                    <w:spacing w:after="0" w:line="240" w:lineRule="auto"/>
                    <w:ind w:left="0" w:firstLine="0"/>
                    <w:jc w:val="left"/>
                    <w:rPr>
                      <w:color w:val="000000"/>
                      <w:sz w:val="18"/>
                      <w:szCs w:val="18"/>
                    </w:rPr>
                  </w:pPr>
                  <w:r w:rsidRPr="00335B63">
                    <w:rPr>
                      <w:color w:val="000000"/>
                      <w:sz w:val="18"/>
                      <w:szCs w:val="18"/>
                    </w:rPr>
                    <w:t>Caficultores artesanales</w:t>
                  </w:r>
                </w:p>
              </w:tc>
            </w:tr>
          </w:tbl>
          <w:p w14:paraId="29655DF9" w14:textId="77777777" w:rsidR="008B6E73" w:rsidRPr="00335B63" w:rsidRDefault="008B6E73" w:rsidP="005300E5">
            <w:pPr>
              <w:ind w:left="0" w:firstLine="0"/>
              <w:jc w:val="left"/>
              <w:rPr>
                <w:vanish/>
                <w:color w:val="000000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6E73" w:rsidRPr="00335B63" w14:paraId="24B8DFB8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2DEC4" w14:textId="77777777" w:rsidR="008B6E73" w:rsidRPr="00335B63" w:rsidRDefault="008B6E73" w:rsidP="005300E5">
                  <w:pPr>
                    <w:spacing w:after="0" w:line="240" w:lineRule="auto"/>
                    <w:ind w:left="0" w:firstLine="0"/>
                    <w:jc w:val="left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636B5981" w14:textId="77777777" w:rsidR="008B6E73" w:rsidRPr="00335B63" w:rsidRDefault="008B6E73" w:rsidP="005300E5">
            <w:pPr>
              <w:ind w:left="0" w:firstLine="0"/>
              <w:jc w:val="left"/>
              <w:rPr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577" w:type="dxa"/>
          </w:tcPr>
          <w:p w14:paraId="28558487" w14:textId="77777777" w:rsidR="008B6E73" w:rsidRPr="00335B63" w:rsidRDefault="008B6E73" w:rsidP="005300E5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205044">
              <w:rPr>
                <w:color w:val="000000"/>
                <w:sz w:val="18"/>
                <w:szCs w:val="18"/>
              </w:rPr>
              <w:t>Productores principales, usuarios del sistema</w:t>
            </w:r>
          </w:p>
        </w:tc>
        <w:tc>
          <w:tcPr>
            <w:tcW w:w="1192" w:type="dxa"/>
          </w:tcPr>
          <w:p w14:paraId="73CA00A3" w14:textId="77777777" w:rsidR="008B6E73" w:rsidRPr="00335B63" w:rsidRDefault="008B6E73" w:rsidP="005300E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0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7"/>
            </w:tblGrid>
            <w:tr w:rsidR="008B6E73" w:rsidRPr="00205044" w14:paraId="1060E059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876600" w14:textId="77777777" w:rsidR="008B6E73" w:rsidRPr="00205044" w:rsidRDefault="008B6E73" w:rsidP="005300E5">
                  <w:pPr>
                    <w:spacing w:after="0" w:line="240" w:lineRule="auto"/>
                    <w:ind w:left="0" w:firstLine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205044">
                    <w:rPr>
                      <w:color w:val="000000"/>
                      <w:sz w:val="18"/>
                      <w:szCs w:val="18"/>
                    </w:rPr>
                    <w:t>Alta influencia / Alto interés</w:t>
                  </w:r>
                </w:p>
              </w:tc>
            </w:tr>
          </w:tbl>
          <w:p w14:paraId="6F8B81B5" w14:textId="77777777" w:rsidR="008B6E73" w:rsidRPr="00205044" w:rsidRDefault="008B6E73" w:rsidP="005300E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color w:val="000000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6E73" w:rsidRPr="00205044" w14:paraId="3D976699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FBF29D" w14:textId="77777777" w:rsidR="008B6E73" w:rsidRPr="00205044" w:rsidRDefault="008B6E73" w:rsidP="005300E5">
                  <w:pPr>
                    <w:spacing w:after="0" w:line="240" w:lineRule="auto"/>
                    <w:ind w:left="0" w:firstLine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7447D532" w14:textId="77777777" w:rsidR="008B6E73" w:rsidRPr="00335B63" w:rsidRDefault="008B6E73" w:rsidP="005300E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  <w:tr w:rsidR="008B6E73" w:rsidRPr="00335B63" w14:paraId="0D52EA8D" w14:textId="77777777" w:rsidTr="00530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8B6E73" w:rsidRPr="00335B63" w14:paraId="2872B5FA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8C9D13" w14:textId="77777777" w:rsidR="008B6E73" w:rsidRPr="00335B63" w:rsidRDefault="008B6E73" w:rsidP="005300E5">
                  <w:pPr>
                    <w:spacing w:after="0" w:line="240" w:lineRule="auto"/>
                    <w:ind w:left="0" w:firstLine="0"/>
                    <w:jc w:val="left"/>
                    <w:rPr>
                      <w:color w:val="000000"/>
                      <w:sz w:val="18"/>
                      <w:szCs w:val="18"/>
                    </w:rPr>
                  </w:pPr>
                  <w:r w:rsidRPr="00335B63">
                    <w:rPr>
                      <w:color w:val="000000"/>
                      <w:sz w:val="18"/>
                      <w:szCs w:val="18"/>
                    </w:rPr>
                    <w:t>Consumidores de café</w:t>
                  </w:r>
                </w:p>
              </w:tc>
            </w:tr>
          </w:tbl>
          <w:p w14:paraId="53BBFAA8" w14:textId="77777777" w:rsidR="008B6E73" w:rsidRPr="00335B63" w:rsidRDefault="008B6E73" w:rsidP="005300E5">
            <w:pPr>
              <w:ind w:left="0" w:firstLine="0"/>
              <w:jc w:val="left"/>
              <w:rPr>
                <w:vanish/>
                <w:color w:val="000000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6E73" w:rsidRPr="00335B63" w14:paraId="292E3322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BD9C4" w14:textId="77777777" w:rsidR="008B6E73" w:rsidRPr="00335B63" w:rsidRDefault="008B6E73" w:rsidP="005300E5">
                  <w:pPr>
                    <w:spacing w:after="0" w:line="240" w:lineRule="auto"/>
                    <w:ind w:left="0" w:firstLine="0"/>
                    <w:jc w:val="left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6C6C6DCD" w14:textId="77777777" w:rsidR="008B6E73" w:rsidRPr="00335B63" w:rsidRDefault="008B6E73" w:rsidP="005300E5">
            <w:pPr>
              <w:ind w:left="0" w:firstLine="0"/>
              <w:jc w:val="left"/>
              <w:rPr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577" w:type="dxa"/>
          </w:tcPr>
          <w:p w14:paraId="16BD3222" w14:textId="77777777" w:rsidR="008B6E73" w:rsidRPr="00335B63" w:rsidRDefault="008B6E73" w:rsidP="005300E5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205044">
              <w:rPr>
                <w:color w:val="000000"/>
                <w:sz w:val="18"/>
                <w:szCs w:val="18"/>
              </w:rPr>
              <w:t>Compradores finales, interesados en trazabilidad</w:t>
            </w:r>
          </w:p>
        </w:tc>
        <w:tc>
          <w:tcPr>
            <w:tcW w:w="1192" w:type="dxa"/>
          </w:tcPr>
          <w:p w14:paraId="7339021D" w14:textId="77777777" w:rsidR="008B6E73" w:rsidRPr="00335B63" w:rsidRDefault="008B6E73" w:rsidP="005300E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2088" w:type="dxa"/>
          </w:tcPr>
          <w:p w14:paraId="6D13027A" w14:textId="77777777" w:rsidR="008B6E73" w:rsidRPr="00335B63" w:rsidRDefault="008B6E73" w:rsidP="005300E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205044">
              <w:rPr>
                <w:color w:val="000000"/>
                <w:sz w:val="18"/>
                <w:szCs w:val="18"/>
              </w:rPr>
              <w:t>Media influencia / Alto interés</w:t>
            </w:r>
          </w:p>
        </w:tc>
      </w:tr>
      <w:tr w:rsidR="008B6E73" w:rsidRPr="00335B63" w14:paraId="6CF0E85D" w14:textId="77777777" w:rsidTr="00530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0FCC9D0" w14:textId="77777777" w:rsidR="008B6E73" w:rsidRPr="00335B63" w:rsidRDefault="008B6E73" w:rsidP="005300E5">
            <w:pPr>
              <w:ind w:left="0" w:firstLine="0"/>
              <w:jc w:val="left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335B63">
              <w:rPr>
                <w:b w:val="0"/>
                <w:bCs w:val="0"/>
                <w:color w:val="000000"/>
                <w:sz w:val="18"/>
                <w:szCs w:val="18"/>
              </w:rPr>
              <w:t>Intermediarios</w:t>
            </w:r>
          </w:p>
        </w:tc>
        <w:tc>
          <w:tcPr>
            <w:tcW w:w="2577" w:type="dxa"/>
          </w:tcPr>
          <w:p w14:paraId="3CD6F8F2" w14:textId="77777777" w:rsidR="008B6E73" w:rsidRPr="00335B63" w:rsidRDefault="008B6E73" w:rsidP="005300E5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205044">
              <w:rPr>
                <w:color w:val="000000"/>
                <w:sz w:val="18"/>
                <w:szCs w:val="18"/>
              </w:rPr>
              <w:t>Actores actuales del mercado que podrían verse desplazados</w:t>
            </w:r>
          </w:p>
        </w:tc>
        <w:tc>
          <w:tcPr>
            <w:tcW w:w="1192" w:type="dxa"/>
          </w:tcPr>
          <w:p w14:paraId="1E19213A" w14:textId="77777777" w:rsidR="008B6E73" w:rsidRPr="00335B63" w:rsidRDefault="008B6E73" w:rsidP="005300E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088" w:type="dxa"/>
          </w:tcPr>
          <w:p w14:paraId="451C6238" w14:textId="77777777" w:rsidR="008B6E73" w:rsidRPr="00335B63" w:rsidRDefault="008B6E73" w:rsidP="005300E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205044">
              <w:rPr>
                <w:color w:val="000000"/>
                <w:sz w:val="18"/>
                <w:szCs w:val="18"/>
              </w:rPr>
              <w:t>Alta influencia / Bajo interés</w:t>
            </w:r>
          </w:p>
        </w:tc>
      </w:tr>
      <w:tr w:rsidR="008B6E73" w:rsidRPr="00335B63" w14:paraId="6CA60451" w14:textId="77777777" w:rsidTr="00530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8B6E73" w:rsidRPr="00335B63" w14:paraId="4AEC9822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F38CF" w14:textId="77777777" w:rsidR="008B6E73" w:rsidRPr="00335B63" w:rsidRDefault="008B6E73" w:rsidP="005300E5">
                  <w:pPr>
                    <w:spacing w:after="0" w:line="240" w:lineRule="auto"/>
                    <w:ind w:left="0" w:firstLine="0"/>
                    <w:jc w:val="left"/>
                    <w:rPr>
                      <w:color w:val="000000"/>
                      <w:sz w:val="18"/>
                      <w:szCs w:val="18"/>
                    </w:rPr>
                  </w:pPr>
                  <w:r w:rsidRPr="00335B63">
                    <w:rPr>
                      <w:color w:val="000000"/>
                      <w:sz w:val="18"/>
                      <w:szCs w:val="18"/>
                    </w:rPr>
                    <w:lastRenderedPageBreak/>
                    <w:t>Asociaciones</w:t>
                  </w:r>
                </w:p>
                <w:p w14:paraId="7003554F" w14:textId="77777777" w:rsidR="008B6E73" w:rsidRPr="00335B63" w:rsidRDefault="008B6E73" w:rsidP="005300E5">
                  <w:pPr>
                    <w:spacing w:after="0" w:line="240" w:lineRule="auto"/>
                    <w:ind w:left="0" w:firstLine="0"/>
                    <w:jc w:val="left"/>
                    <w:rPr>
                      <w:color w:val="000000"/>
                      <w:sz w:val="18"/>
                      <w:szCs w:val="18"/>
                    </w:rPr>
                  </w:pPr>
                  <w:r w:rsidRPr="00335B63">
                    <w:rPr>
                      <w:color w:val="000000"/>
                      <w:sz w:val="18"/>
                      <w:szCs w:val="18"/>
                    </w:rPr>
                    <w:t>cafeteras</w:t>
                  </w:r>
                </w:p>
              </w:tc>
            </w:tr>
          </w:tbl>
          <w:p w14:paraId="7195217F" w14:textId="77777777" w:rsidR="008B6E73" w:rsidRPr="00335B63" w:rsidRDefault="008B6E73" w:rsidP="005300E5">
            <w:pPr>
              <w:ind w:left="0" w:firstLine="720"/>
              <w:jc w:val="left"/>
              <w:rPr>
                <w:vanish/>
                <w:color w:val="000000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6E73" w:rsidRPr="00335B63" w14:paraId="1BBFDF2F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2FA7B" w14:textId="77777777" w:rsidR="008B6E73" w:rsidRPr="00335B63" w:rsidRDefault="008B6E73" w:rsidP="005300E5">
                  <w:pPr>
                    <w:spacing w:after="0" w:line="240" w:lineRule="auto"/>
                    <w:ind w:left="0" w:firstLine="720"/>
                    <w:jc w:val="left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AE1BEC8" w14:textId="77777777" w:rsidR="008B6E73" w:rsidRPr="00335B63" w:rsidRDefault="008B6E73" w:rsidP="005300E5">
            <w:pPr>
              <w:ind w:left="0" w:firstLine="720"/>
              <w:jc w:val="left"/>
              <w:rPr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577" w:type="dxa"/>
          </w:tcPr>
          <w:p w14:paraId="3160C02F" w14:textId="77777777" w:rsidR="008B6E73" w:rsidRPr="00335B63" w:rsidRDefault="008B6E73" w:rsidP="005300E5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205044">
              <w:rPr>
                <w:color w:val="000000"/>
                <w:sz w:val="18"/>
                <w:szCs w:val="18"/>
              </w:rPr>
              <w:t>Entidades que apoyan a productores locales</w:t>
            </w:r>
          </w:p>
        </w:tc>
        <w:tc>
          <w:tcPr>
            <w:tcW w:w="1192" w:type="dxa"/>
          </w:tcPr>
          <w:p w14:paraId="67B98BC6" w14:textId="77777777" w:rsidR="008B6E73" w:rsidRPr="00335B63" w:rsidRDefault="008B6E73" w:rsidP="005300E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2088" w:type="dxa"/>
          </w:tcPr>
          <w:p w14:paraId="54341211" w14:textId="77777777" w:rsidR="008B6E73" w:rsidRPr="00335B63" w:rsidRDefault="008B6E73" w:rsidP="005300E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205044">
              <w:rPr>
                <w:color w:val="000000"/>
                <w:sz w:val="18"/>
                <w:szCs w:val="18"/>
              </w:rPr>
              <w:t>Media influencia / Alto interés</w:t>
            </w:r>
          </w:p>
        </w:tc>
      </w:tr>
      <w:tr w:rsidR="008B6E73" w:rsidRPr="00335B63" w14:paraId="53B48AEA" w14:textId="77777777" w:rsidTr="00530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0"/>
            </w:tblGrid>
            <w:tr w:rsidR="008B6E73" w:rsidRPr="00335B63" w14:paraId="09D70C76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09814" w14:textId="77777777" w:rsidR="008B6E73" w:rsidRPr="00335B63" w:rsidRDefault="008B6E73" w:rsidP="005300E5">
                  <w:pPr>
                    <w:spacing w:after="0" w:line="240" w:lineRule="auto"/>
                    <w:ind w:left="0" w:firstLine="0"/>
                    <w:jc w:val="left"/>
                    <w:rPr>
                      <w:color w:val="000000"/>
                      <w:sz w:val="18"/>
                      <w:szCs w:val="18"/>
                    </w:rPr>
                  </w:pPr>
                  <w:r w:rsidRPr="00335B63">
                    <w:rPr>
                      <w:color w:val="000000"/>
                      <w:sz w:val="18"/>
                      <w:szCs w:val="18"/>
                    </w:rPr>
                    <w:t>Entidades gubernamentales (SENA, Min Agricultura)</w:t>
                  </w:r>
                </w:p>
              </w:tc>
            </w:tr>
          </w:tbl>
          <w:p w14:paraId="1A05D280" w14:textId="77777777" w:rsidR="008B6E73" w:rsidRPr="00335B63" w:rsidRDefault="008B6E73" w:rsidP="005300E5">
            <w:pPr>
              <w:ind w:left="0" w:firstLine="0"/>
              <w:jc w:val="left"/>
              <w:rPr>
                <w:vanish/>
                <w:color w:val="000000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6E73" w:rsidRPr="00335B63" w14:paraId="1D833C8F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944D9" w14:textId="77777777" w:rsidR="008B6E73" w:rsidRPr="00335B63" w:rsidRDefault="008B6E73" w:rsidP="005300E5">
                  <w:pPr>
                    <w:spacing w:after="0" w:line="240" w:lineRule="auto"/>
                    <w:ind w:left="0" w:firstLine="0"/>
                    <w:jc w:val="left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4EB6FA03" w14:textId="77777777" w:rsidR="008B6E73" w:rsidRPr="00335B63" w:rsidRDefault="008B6E73" w:rsidP="005300E5">
            <w:pPr>
              <w:ind w:left="0" w:firstLine="0"/>
              <w:jc w:val="left"/>
              <w:rPr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577" w:type="dxa"/>
          </w:tcPr>
          <w:p w14:paraId="5CA22A8B" w14:textId="77777777" w:rsidR="008B6E73" w:rsidRPr="00335B63" w:rsidRDefault="008B6E73" w:rsidP="005300E5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205044">
              <w:rPr>
                <w:color w:val="000000"/>
                <w:sz w:val="18"/>
                <w:szCs w:val="18"/>
              </w:rPr>
              <w:t>Apoyo a innovación y comercio justo</w:t>
            </w:r>
          </w:p>
        </w:tc>
        <w:tc>
          <w:tcPr>
            <w:tcW w:w="1192" w:type="dxa"/>
          </w:tcPr>
          <w:p w14:paraId="5446EE16" w14:textId="77777777" w:rsidR="008B6E73" w:rsidRPr="00335B63" w:rsidRDefault="008B6E73" w:rsidP="005300E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20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6E73" w:rsidRPr="00205044" w14:paraId="72E055AD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28A8CB" w14:textId="77777777" w:rsidR="008B6E73" w:rsidRPr="00205044" w:rsidRDefault="008B6E73" w:rsidP="005300E5">
                  <w:pPr>
                    <w:spacing w:after="0" w:line="240" w:lineRule="auto"/>
                    <w:ind w:left="0" w:firstLine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343B733" w14:textId="77777777" w:rsidR="008B6E73" w:rsidRPr="00205044" w:rsidRDefault="008B6E73" w:rsidP="005300E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color w:val="000000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7"/>
            </w:tblGrid>
            <w:tr w:rsidR="008B6E73" w:rsidRPr="00205044" w14:paraId="3005852C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7E1FC" w14:textId="77777777" w:rsidR="008B6E73" w:rsidRPr="00205044" w:rsidRDefault="008B6E73" w:rsidP="005300E5">
                  <w:pPr>
                    <w:spacing w:after="0" w:line="240" w:lineRule="auto"/>
                    <w:ind w:left="0" w:firstLine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205044">
                    <w:rPr>
                      <w:color w:val="000000"/>
                      <w:sz w:val="18"/>
                      <w:szCs w:val="18"/>
                    </w:rPr>
                    <w:t>Media influencia / Media interé</w:t>
                  </w:r>
                  <w:r>
                    <w:rPr>
                      <w:color w:val="000000"/>
                      <w:sz w:val="18"/>
                      <w:szCs w:val="18"/>
                    </w:rPr>
                    <w:t>s</w:t>
                  </w:r>
                </w:p>
              </w:tc>
            </w:tr>
          </w:tbl>
          <w:p w14:paraId="5ED2AFF1" w14:textId="77777777" w:rsidR="008B6E73" w:rsidRPr="00335B63" w:rsidRDefault="008B6E73" w:rsidP="005300E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  <w:tr w:rsidR="008B6E73" w:rsidRPr="00335B63" w14:paraId="417DEAAC" w14:textId="77777777" w:rsidTr="00530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0"/>
            </w:tblGrid>
            <w:tr w:rsidR="008B6E73" w:rsidRPr="00335B63" w14:paraId="1149EEA1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20F18" w14:textId="77777777" w:rsidR="008B6E73" w:rsidRPr="00335B63" w:rsidRDefault="008B6E73" w:rsidP="005300E5">
                  <w:pPr>
                    <w:spacing w:after="0" w:line="240" w:lineRule="auto"/>
                    <w:ind w:left="0" w:firstLine="0"/>
                    <w:jc w:val="left"/>
                    <w:rPr>
                      <w:color w:val="000000"/>
                      <w:sz w:val="18"/>
                      <w:szCs w:val="18"/>
                    </w:rPr>
                  </w:pPr>
                  <w:r w:rsidRPr="00335B63">
                    <w:rPr>
                      <w:color w:val="000000"/>
                      <w:sz w:val="18"/>
                      <w:szCs w:val="18"/>
                    </w:rPr>
                    <w:t>Equipo desarrollador/académico</w:t>
                  </w:r>
                </w:p>
              </w:tc>
            </w:tr>
          </w:tbl>
          <w:p w14:paraId="5C5440F9" w14:textId="77777777" w:rsidR="008B6E73" w:rsidRPr="00335B63" w:rsidRDefault="008B6E73" w:rsidP="005300E5">
            <w:pPr>
              <w:ind w:left="0" w:firstLine="0"/>
              <w:jc w:val="left"/>
              <w:rPr>
                <w:vanish/>
                <w:color w:val="000000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6E73" w:rsidRPr="00335B63" w14:paraId="5FE557ED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4D69EC" w14:textId="77777777" w:rsidR="008B6E73" w:rsidRPr="00335B63" w:rsidRDefault="008B6E73" w:rsidP="005300E5">
                  <w:pPr>
                    <w:spacing w:after="0" w:line="240" w:lineRule="auto"/>
                    <w:ind w:left="0" w:firstLine="0"/>
                    <w:jc w:val="left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7C6B0D17" w14:textId="77777777" w:rsidR="008B6E73" w:rsidRPr="00335B63" w:rsidRDefault="008B6E73" w:rsidP="005300E5">
            <w:pPr>
              <w:ind w:left="0" w:firstLine="0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2577" w:type="dxa"/>
          </w:tcPr>
          <w:p w14:paraId="31E21E12" w14:textId="77777777" w:rsidR="008B6E73" w:rsidRPr="00335B63" w:rsidRDefault="008B6E73" w:rsidP="005300E5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205044">
              <w:rPr>
                <w:color w:val="000000"/>
                <w:sz w:val="18"/>
                <w:szCs w:val="18"/>
              </w:rPr>
              <w:t>Diseñadores del sistema</w:t>
            </w:r>
          </w:p>
        </w:tc>
        <w:tc>
          <w:tcPr>
            <w:tcW w:w="1192" w:type="dxa"/>
          </w:tcPr>
          <w:p w14:paraId="4AA875F9" w14:textId="77777777" w:rsidR="008B6E73" w:rsidRPr="00335B63" w:rsidRDefault="008B6E73" w:rsidP="005300E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0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6E73" w:rsidRPr="00205044" w14:paraId="391AD2C9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2BEB4" w14:textId="77777777" w:rsidR="008B6E73" w:rsidRPr="00205044" w:rsidRDefault="008B6E73" w:rsidP="005300E5">
                  <w:pPr>
                    <w:spacing w:after="0" w:line="240" w:lineRule="auto"/>
                    <w:ind w:left="0" w:firstLine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5515493A" w14:textId="77777777" w:rsidR="008B6E73" w:rsidRPr="00205044" w:rsidRDefault="008B6E73" w:rsidP="005300E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color w:val="000000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7"/>
            </w:tblGrid>
            <w:tr w:rsidR="008B6E73" w:rsidRPr="00205044" w14:paraId="2167A051" w14:textId="77777777" w:rsidTr="00530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A7189A" w14:textId="77777777" w:rsidR="008B6E73" w:rsidRPr="00205044" w:rsidRDefault="008B6E73" w:rsidP="005300E5">
                  <w:pPr>
                    <w:spacing w:after="0" w:line="240" w:lineRule="auto"/>
                    <w:ind w:left="0" w:firstLine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205044">
                    <w:rPr>
                      <w:color w:val="000000"/>
                      <w:sz w:val="18"/>
                      <w:szCs w:val="18"/>
                    </w:rPr>
                    <w:t>Alta influencia / Alto interés</w:t>
                  </w:r>
                </w:p>
              </w:tc>
            </w:tr>
          </w:tbl>
          <w:p w14:paraId="1F7E0B22" w14:textId="77777777" w:rsidR="008B6E73" w:rsidRPr="00335B63" w:rsidRDefault="008B6E73" w:rsidP="005300E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</w:tbl>
    <w:p w14:paraId="62ECBCC6" w14:textId="7F504471" w:rsidR="00210F19" w:rsidRPr="00210F19" w:rsidRDefault="00210F19" w:rsidP="00210F19">
      <w:pPr>
        <w:ind w:left="1429" w:firstLine="0"/>
      </w:pPr>
    </w:p>
    <w:p w14:paraId="2F12F450" w14:textId="18D5D99D" w:rsidR="00210F19" w:rsidRPr="00210F19" w:rsidRDefault="00177CBD" w:rsidP="00F34F0D">
      <w:pPr>
        <w:pStyle w:val="Ttulo1"/>
        <w:numPr>
          <w:ilvl w:val="0"/>
          <w:numId w:val="5"/>
        </w:numPr>
      </w:pPr>
      <w:bookmarkStart w:id="8" w:name="_Toc214205154"/>
      <w:r>
        <w:rPr>
          <w:noProof/>
        </w:rPr>
        <w:drawing>
          <wp:anchor distT="0" distB="0" distL="114300" distR="114300" simplePos="0" relativeHeight="251661312" behindDoc="0" locked="0" layoutInCell="1" allowOverlap="1" wp14:anchorId="7E96C5E7" wp14:editId="0692046F">
            <wp:simplePos x="0" y="0"/>
            <wp:positionH relativeFrom="margin">
              <wp:align>right</wp:align>
            </wp:positionH>
            <wp:positionV relativeFrom="paragraph">
              <wp:posOffset>413748</wp:posOffset>
            </wp:positionV>
            <wp:extent cx="6117590" cy="1784985"/>
            <wp:effectExtent l="0" t="0" r="0" b="5715"/>
            <wp:wrapTopAndBottom/>
            <wp:docPr id="7484059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0F19" w:rsidRPr="00210F19">
        <w:t>Matriz de riesgos</w:t>
      </w:r>
      <w:bookmarkEnd w:id="8"/>
    </w:p>
    <w:p w14:paraId="002B2017" w14:textId="7A93EF6A" w:rsidR="00210F19" w:rsidRDefault="00210F19" w:rsidP="00210F19">
      <w:pPr>
        <w:ind w:left="1429" w:firstLine="0"/>
      </w:pPr>
    </w:p>
    <w:p w14:paraId="0C8E0ADE" w14:textId="77777777" w:rsidR="00B8003F" w:rsidRPr="00210F19" w:rsidRDefault="00B8003F" w:rsidP="00210F19">
      <w:pPr>
        <w:ind w:left="1429" w:firstLine="0"/>
      </w:pPr>
    </w:p>
    <w:p w14:paraId="117AC589" w14:textId="31FFE3FE" w:rsidR="00210F19" w:rsidRPr="00210F19" w:rsidRDefault="00210F19" w:rsidP="00F34F0D">
      <w:pPr>
        <w:pStyle w:val="Ttulo1"/>
        <w:numPr>
          <w:ilvl w:val="0"/>
          <w:numId w:val="5"/>
        </w:numPr>
      </w:pPr>
      <w:bookmarkStart w:id="9" w:name="_Toc214205155"/>
      <w:r w:rsidRPr="00210F19">
        <w:t>Repositorio del proyecto</w:t>
      </w:r>
      <w:bookmarkEnd w:id="9"/>
    </w:p>
    <w:p w14:paraId="2DF8CE92" w14:textId="77777777" w:rsidR="00210F19" w:rsidRPr="00BA52F7" w:rsidRDefault="00210F19" w:rsidP="00B8003F">
      <w:pPr>
        <w:rPr>
          <w:lang w:val="en-US"/>
        </w:rPr>
      </w:pPr>
      <w:r w:rsidRPr="00BA52F7">
        <w:rPr>
          <w:lang w:val="en-US"/>
        </w:rPr>
        <w:t xml:space="preserve">GitHub: </w:t>
      </w:r>
      <w:hyperlink r:id="rId16" w:tgtFrame="_new" w:history="1">
        <w:r w:rsidRPr="00BA52F7">
          <w:rPr>
            <w:rStyle w:val="Hipervnculo"/>
            <w:lang w:val="en-US"/>
          </w:rPr>
          <w:t>https://github.com/usuario/cafe-origen</w:t>
        </w:r>
      </w:hyperlink>
    </w:p>
    <w:p w14:paraId="3D1988EB" w14:textId="77777777" w:rsidR="00210F19" w:rsidRPr="00210F19" w:rsidRDefault="00210F19" w:rsidP="00B8003F">
      <w:r w:rsidRPr="00210F19">
        <w:t xml:space="preserve">Rama principal: </w:t>
      </w:r>
      <w:proofErr w:type="spellStart"/>
      <w:r w:rsidRPr="00210F19">
        <w:t>main</w:t>
      </w:r>
      <w:proofErr w:type="spellEnd"/>
    </w:p>
    <w:p w14:paraId="17A66F2C" w14:textId="42B2522A" w:rsidR="00210F19" w:rsidRPr="00210F19" w:rsidRDefault="00210F19" w:rsidP="00B8003F">
      <w:r w:rsidRPr="00210F19">
        <w:t xml:space="preserve">Ramas colaborativas: </w:t>
      </w:r>
      <w:proofErr w:type="spellStart"/>
      <w:r w:rsidRPr="00210F19">
        <w:t>dev_jheison</w:t>
      </w:r>
      <w:proofErr w:type="spellEnd"/>
      <w:r w:rsidRPr="00210F19">
        <w:t xml:space="preserve">, </w:t>
      </w:r>
      <w:proofErr w:type="spellStart"/>
      <w:r w:rsidRPr="00210F19">
        <w:t>dev_juan</w:t>
      </w:r>
      <w:proofErr w:type="spellEnd"/>
      <w:r w:rsidR="004574B5">
        <w:t xml:space="preserve">, </w:t>
      </w:r>
      <w:proofErr w:type="spellStart"/>
      <w:r w:rsidR="004574B5">
        <w:t>dev_fabian</w:t>
      </w:r>
      <w:proofErr w:type="spellEnd"/>
    </w:p>
    <w:p w14:paraId="6703AF9E" w14:textId="524B9D2C" w:rsidR="00210F19" w:rsidRPr="00210F19" w:rsidRDefault="00210F19" w:rsidP="00210F19">
      <w:pPr>
        <w:ind w:left="1429" w:firstLine="0"/>
      </w:pPr>
    </w:p>
    <w:p w14:paraId="137528ED" w14:textId="4D505A0D" w:rsidR="00210F19" w:rsidRPr="00210F19" w:rsidRDefault="00331C5C" w:rsidP="00F34F0D">
      <w:pPr>
        <w:pStyle w:val="Ttulo1"/>
        <w:numPr>
          <w:ilvl w:val="0"/>
          <w:numId w:val="5"/>
        </w:numPr>
      </w:pPr>
      <w:r>
        <w:lastRenderedPageBreak/>
        <w:t xml:space="preserve"> </w:t>
      </w:r>
      <w:bookmarkStart w:id="10" w:name="_Toc214205156"/>
      <w:r w:rsidR="00210F19" w:rsidRPr="00210F19">
        <w:t>Levantamiento de información</w:t>
      </w:r>
      <w:bookmarkEnd w:id="10"/>
    </w:p>
    <w:p w14:paraId="10AFCE7D" w14:textId="77777777" w:rsidR="00210F19" w:rsidRPr="00210F19" w:rsidRDefault="00210F19" w:rsidP="001C6FA4">
      <w:pPr>
        <w:pStyle w:val="Subttulo"/>
      </w:pPr>
      <w:r w:rsidRPr="00210F19">
        <w:t>Técnicas utilizadas:</w:t>
      </w:r>
    </w:p>
    <w:p w14:paraId="43914257" w14:textId="77777777" w:rsidR="00210F19" w:rsidRPr="00210F19" w:rsidRDefault="00210F19" w:rsidP="0056185D">
      <w:pPr>
        <w:pStyle w:val="Prrafodelista"/>
      </w:pPr>
      <w:r w:rsidRPr="00210F19">
        <w:t>Entrevistas.</w:t>
      </w:r>
    </w:p>
    <w:p w14:paraId="36AACE89" w14:textId="77777777" w:rsidR="00210F19" w:rsidRPr="00210F19" w:rsidRDefault="00210F19" w:rsidP="0056185D">
      <w:pPr>
        <w:pStyle w:val="Prrafodelista"/>
      </w:pPr>
      <w:r w:rsidRPr="00210F19">
        <w:t>Mapas de empatía.</w:t>
      </w:r>
    </w:p>
    <w:p w14:paraId="51C229D2" w14:textId="77777777" w:rsidR="00210F19" w:rsidRPr="00210F19" w:rsidRDefault="00210F19" w:rsidP="0056185D">
      <w:pPr>
        <w:pStyle w:val="Prrafodelista"/>
      </w:pPr>
      <w:r w:rsidRPr="00210F19">
        <w:t>Observación directa.</w:t>
      </w:r>
    </w:p>
    <w:p w14:paraId="20CB4524" w14:textId="77777777" w:rsidR="00210F19" w:rsidRPr="00210F19" w:rsidRDefault="00210F19" w:rsidP="0056185D">
      <w:pPr>
        <w:pStyle w:val="Prrafodelista"/>
      </w:pPr>
      <w:r w:rsidRPr="00210F19">
        <w:t>Grupos focales.</w:t>
      </w:r>
    </w:p>
    <w:p w14:paraId="3128467A" w14:textId="77777777" w:rsidR="00210F19" w:rsidRPr="00210F19" w:rsidRDefault="00210F19" w:rsidP="001C6FA4">
      <w:pPr>
        <w:pStyle w:val="Subttulo"/>
      </w:pPr>
      <w:r w:rsidRPr="00210F19">
        <w:t>Hallazgos:</w:t>
      </w:r>
    </w:p>
    <w:p w14:paraId="71248C56" w14:textId="77777777" w:rsidR="00210F19" w:rsidRPr="00210F19" w:rsidRDefault="00210F19" w:rsidP="0056185D">
      <w:pPr>
        <w:pStyle w:val="Prrafodelista"/>
      </w:pPr>
      <w:r w:rsidRPr="00210F19">
        <w:t>Interés alto en la digitalización.</w:t>
      </w:r>
    </w:p>
    <w:p w14:paraId="2228AD2A" w14:textId="77777777" w:rsidR="00210F19" w:rsidRPr="00210F19" w:rsidRDefault="00210F19" w:rsidP="0056185D">
      <w:pPr>
        <w:pStyle w:val="Prrafodelista"/>
      </w:pPr>
      <w:r w:rsidRPr="00210F19">
        <w:t>Conectividad limitada.</w:t>
      </w:r>
    </w:p>
    <w:p w14:paraId="0D87E9B8" w14:textId="77777777" w:rsidR="00210F19" w:rsidRPr="00210F19" w:rsidRDefault="00210F19" w:rsidP="0056185D">
      <w:pPr>
        <w:pStyle w:val="Prrafodelista"/>
      </w:pPr>
      <w:r w:rsidRPr="00210F19">
        <w:t>Deseo de contar la historia de su café.</w:t>
      </w:r>
    </w:p>
    <w:p w14:paraId="55B1E5A2" w14:textId="77777777" w:rsidR="0056185D" w:rsidRPr="00210F19" w:rsidRDefault="0056185D" w:rsidP="00210F19">
      <w:pPr>
        <w:ind w:left="1429" w:firstLine="0"/>
      </w:pPr>
    </w:p>
    <w:p w14:paraId="430A013E" w14:textId="77A1698F" w:rsidR="00210F19" w:rsidRPr="00210F19" w:rsidRDefault="00210F19" w:rsidP="00F34F0D">
      <w:pPr>
        <w:pStyle w:val="Ttulo1"/>
        <w:numPr>
          <w:ilvl w:val="0"/>
          <w:numId w:val="5"/>
        </w:numPr>
      </w:pPr>
      <w:r w:rsidRPr="00210F19">
        <w:t xml:space="preserve"> </w:t>
      </w:r>
      <w:bookmarkStart w:id="11" w:name="_Toc214205157"/>
      <w:r w:rsidRPr="00210F19">
        <w:t>Diagrama de flujo</w:t>
      </w:r>
      <w:bookmarkEnd w:id="11"/>
    </w:p>
    <w:p w14:paraId="57974B79" w14:textId="523A744D" w:rsidR="00210F19" w:rsidRDefault="001C6FA4" w:rsidP="001C6FA4">
      <w:pPr>
        <w:ind w:left="1429"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8C9CF1" wp14:editId="23E11D92">
                <wp:simplePos x="0" y="0"/>
                <wp:positionH relativeFrom="column">
                  <wp:posOffset>864235</wp:posOffset>
                </wp:positionH>
                <wp:positionV relativeFrom="paragraph">
                  <wp:posOffset>6275070</wp:posOffset>
                </wp:positionV>
                <wp:extent cx="4737100" cy="635"/>
                <wp:effectExtent l="0" t="0" r="0" b="0"/>
                <wp:wrapTopAndBottom/>
                <wp:docPr id="11932269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85595B" w14:textId="1635310C" w:rsidR="001C6FA4" w:rsidRPr="00A77A27" w:rsidRDefault="001C6FA4" w:rsidP="001C6FA4">
                            <w:pPr>
                              <w:pStyle w:val="Descripcin"/>
                              <w:rPr>
                                <w:noProof/>
                                <w:szCs w:val="22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noProof/>
                                <w:bdr w:val="none" w:sz="0" w:space="0" w:color="auto" w:frame="1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bdr w:val="none" w:sz="0" w:space="0" w:color="auto" w:frame="1"/>
                              </w:rPr>
                              <w:instrText xml:space="preserve"> SEQ Ilustración \* ARABIC </w:instrText>
                            </w:r>
                            <w:r>
                              <w:rPr>
                                <w:noProof/>
                                <w:bdr w:val="none" w:sz="0" w:space="0" w:color="auto" w:frame="1"/>
                              </w:rPr>
                              <w:fldChar w:fldCharType="separate"/>
                            </w:r>
                            <w:r w:rsidR="00DC1F38">
                              <w:rPr>
                                <w:noProof/>
                                <w:bdr w:val="none" w:sz="0" w:space="0" w:color="auto" w:frame="1"/>
                              </w:rPr>
                              <w:t>1</w:t>
                            </w:r>
                            <w:r>
                              <w:rPr>
                                <w:noProof/>
                                <w:bdr w:val="none" w:sz="0" w:space="0" w:color="auto" w:frame="1"/>
                              </w:rPr>
                              <w:fldChar w:fldCharType="end"/>
                            </w:r>
                            <w:r>
                              <w:t xml:space="preserve">diagrama de flujo de la </w:t>
                            </w:r>
                            <w:proofErr w:type="spellStart"/>
                            <w:r>
                              <w:t>solucion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8C9CF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68.05pt;margin-top:494.1pt;width:37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" stroked="f">
                <v:textbox style="mso-fit-shape-to-text:t" inset="0,0,0,0">
                  <w:txbxContent>
                    <w:p w14:paraId="1B85595B" w14:textId="1635310C" w:rsidR="001C6FA4" w:rsidRPr="00A77A27" w:rsidRDefault="001C6FA4" w:rsidP="001C6FA4">
                      <w:pPr>
                        <w:pStyle w:val="Descripcin"/>
                        <w:rPr>
                          <w:noProof/>
                          <w:szCs w:val="22"/>
                          <w:bdr w:val="none" w:sz="0" w:space="0" w:color="auto" w:frame="1"/>
                        </w:rPr>
                      </w:pPr>
                      <w:r>
                        <w:rPr>
                          <w:noProof/>
                          <w:bdr w:val="none" w:sz="0" w:space="0" w:color="auto" w:frame="1"/>
                        </w:rPr>
                        <w:fldChar w:fldCharType="begin"/>
                      </w:r>
                      <w:r>
                        <w:rPr>
                          <w:noProof/>
                          <w:bdr w:val="none" w:sz="0" w:space="0" w:color="auto" w:frame="1"/>
                        </w:rPr>
                        <w:instrText xml:space="preserve"> SEQ Ilustración \* ARABIC </w:instrText>
                      </w:r>
                      <w:r>
                        <w:rPr>
                          <w:noProof/>
                          <w:bdr w:val="none" w:sz="0" w:space="0" w:color="auto" w:frame="1"/>
                        </w:rPr>
                        <w:fldChar w:fldCharType="separate"/>
                      </w:r>
                      <w:r w:rsidR="00DC1F38">
                        <w:rPr>
                          <w:noProof/>
                          <w:bdr w:val="none" w:sz="0" w:space="0" w:color="auto" w:frame="1"/>
                        </w:rPr>
                        <w:t>1</w:t>
                      </w:r>
                      <w:r>
                        <w:rPr>
                          <w:noProof/>
                          <w:bdr w:val="none" w:sz="0" w:space="0" w:color="auto" w:frame="1"/>
                        </w:rPr>
                        <w:fldChar w:fldCharType="end"/>
                      </w:r>
                      <w:r>
                        <w:t xml:space="preserve">diagrama de flujo de la </w:t>
                      </w:r>
                      <w:proofErr w:type="spellStart"/>
                      <w:r>
                        <w:t>solucion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18516F95" wp14:editId="72C55878">
            <wp:simplePos x="0" y="0"/>
            <wp:positionH relativeFrom="column">
              <wp:posOffset>864235</wp:posOffset>
            </wp:positionH>
            <wp:positionV relativeFrom="paragraph">
              <wp:posOffset>0</wp:posOffset>
            </wp:positionV>
            <wp:extent cx="4737100" cy="6217920"/>
            <wp:effectExtent l="0" t="0" r="6350" b="0"/>
            <wp:wrapTopAndBottom/>
            <wp:docPr id="717410056" name="Imagen 1" descr="Diagrama de flujo atractivo y estilizado para el proceso de gestión de pedidos en un sistema de caficult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Diagrama de flujo atractivo y estilizado para el proceso de gestión de pedidos en un sistema de caficultore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B2EC68" w14:textId="77777777" w:rsidR="001C6FA4" w:rsidRPr="00210F19" w:rsidRDefault="001C6FA4" w:rsidP="00210F19">
      <w:pPr>
        <w:ind w:left="1429" w:firstLine="0"/>
      </w:pPr>
    </w:p>
    <w:p w14:paraId="4A6DA21E" w14:textId="7891E3F7" w:rsidR="00503335" w:rsidRDefault="004574B5" w:rsidP="00F34F0D">
      <w:pPr>
        <w:pStyle w:val="Ttulo1"/>
        <w:numPr>
          <w:ilvl w:val="0"/>
          <w:numId w:val="5"/>
        </w:numPr>
      </w:pPr>
      <w:r>
        <w:t xml:space="preserve"> </w:t>
      </w:r>
      <w:bookmarkStart w:id="12" w:name="_Toc214205158"/>
      <w:r w:rsidR="00210F19" w:rsidRPr="00210F19">
        <w:t>Historias de usuario</w:t>
      </w:r>
      <w:bookmarkEnd w:id="12"/>
    </w:p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503"/>
        <w:gridCol w:w="3235"/>
        <w:gridCol w:w="3605"/>
        <w:gridCol w:w="28"/>
      </w:tblGrid>
      <w:tr w:rsidR="00503335" w14:paraId="38680E14" w14:textId="77777777" w:rsidTr="002532EC">
        <w:trPr>
          <w:trHeight w:val="556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35A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Identificador</w:t>
            </w:r>
          </w:p>
        </w:tc>
        <w:tc>
          <w:tcPr>
            <w:tcW w:w="7371" w:type="dxa"/>
            <w:gridSpan w:val="4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694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 w:rsidRPr="004350AA">
              <w:rPr>
                <w:b/>
              </w:rPr>
              <w:t>HU01</w:t>
            </w:r>
          </w:p>
        </w:tc>
      </w:tr>
      <w:tr w:rsidR="00503335" w14:paraId="04413B89" w14:textId="77777777" w:rsidTr="002532EC">
        <w:trPr>
          <w:trHeight w:val="382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0F91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37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FFF4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 w:rsidRPr="004350AA">
              <w:t xml:space="preserve">Como caficultor, quiero registrar mi perfil y finca para que los consumidores conozcan mi historia.  </w:t>
            </w:r>
          </w:p>
        </w:tc>
      </w:tr>
      <w:tr w:rsidR="00503335" w14:paraId="6A7BE78E" w14:textId="77777777" w:rsidTr="002532EC">
        <w:trPr>
          <w:trHeight w:val="382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AA1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737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B44D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Caficultores</w:t>
            </w:r>
          </w:p>
        </w:tc>
      </w:tr>
      <w:tr w:rsidR="00503335" w14:paraId="26F64F85" w14:textId="77777777" w:rsidTr="002532EC">
        <w:trPr>
          <w:trHeight w:val="382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F266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737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F66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Aun no estar registrado en la aplicación</w:t>
            </w:r>
          </w:p>
        </w:tc>
      </w:tr>
      <w:tr w:rsidR="00503335" w14:paraId="28FD3274" w14:textId="77777777" w:rsidTr="002532EC">
        <w:trPr>
          <w:trHeight w:val="382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581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Postcondiciones</w:t>
            </w:r>
          </w:p>
        </w:tc>
        <w:tc>
          <w:tcPr>
            <w:tcW w:w="737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3BBB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  <w:r>
              <w:t xml:space="preserve">El usuario queda registrado para ingresar </w:t>
            </w:r>
          </w:p>
        </w:tc>
      </w:tr>
      <w:tr w:rsidR="00503335" w14:paraId="3F4C7FAD" w14:textId="77777777" w:rsidTr="002532EC">
        <w:trPr>
          <w:gridAfter w:val="1"/>
          <w:wAfter w:w="28" w:type="dxa"/>
          <w:trHeight w:val="382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5447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50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139A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E08D2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546DF" w14:textId="77777777" w:rsidR="00503335" w:rsidRDefault="00503335" w:rsidP="002532E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6899F381" w14:textId="77777777" w:rsidTr="002532EC">
        <w:trPr>
          <w:gridAfter w:val="1"/>
          <w:wAfter w:w="28" w:type="dxa"/>
          <w:trHeight w:val="382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DF3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168B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1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0F8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 xml:space="preserve">Ingresa a la </w:t>
            </w:r>
            <w:proofErr w:type="spellStart"/>
            <w:r>
              <w:t>pagina</w:t>
            </w:r>
            <w:proofErr w:type="spellEnd"/>
            <w:r>
              <w:t xml:space="preserve"> de registro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2F6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sistema muestra el formulario para diligenciar</w:t>
            </w:r>
          </w:p>
        </w:tc>
      </w:tr>
      <w:tr w:rsidR="00503335" w14:paraId="16B4E0CC" w14:textId="77777777" w:rsidTr="002532EC">
        <w:trPr>
          <w:gridAfter w:val="1"/>
          <w:wAfter w:w="28" w:type="dxa"/>
          <w:trHeight w:val="382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F967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B738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2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C9D8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Diligencia todos los campos y envía los datos para el registro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F09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formulario valida los datos y confirma el registro</w:t>
            </w:r>
          </w:p>
        </w:tc>
      </w:tr>
      <w:tr w:rsidR="00503335" w14:paraId="775D663E" w14:textId="77777777" w:rsidTr="002532EC">
        <w:trPr>
          <w:gridAfter w:val="1"/>
          <w:wAfter w:w="28" w:type="dxa"/>
          <w:trHeight w:val="382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0A2F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A1B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FD379" w14:textId="77777777" w:rsidR="00503335" w:rsidRDefault="00503335" w:rsidP="002532EC">
            <w:pPr>
              <w:widowControl w:val="0"/>
              <w:spacing w:after="0" w:line="240" w:lineRule="auto"/>
              <w:ind w:firstLine="0"/>
              <w:jc w:val="left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0B06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  <w:jc w:val="left"/>
            </w:pPr>
          </w:p>
        </w:tc>
      </w:tr>
      <w:tr w:rsidR="00503335" w14:paraId="54919A7B" w14:textId="77777777" w:rsidTr="002532EC">
        <w:trPr>
          <w:gridAfter w:val="1"/>
          <w:wAfter w:w="28" w:type="dxa"/>
          <w:trHeight w:val="382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432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CE9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484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276B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</w:tr>
      <w:tr w:rsidR="00503335" w14:paraId="1AA1C84F" w14:textId="77777777" w:rsidTr="002532EC">
        <w:trPr>
          <w:gridAfter w:val="1"/>
          <w:wAfter w:w="28" w:type="dxa"/>
          <w:trHeight w:val="382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0438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E8D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3111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684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</w:tr>
      <w:tr w:rsidR="00503335" w14:paraId="229030D1" w14:textId="77777777" w:rsidTr="002532EC">
        <w:trPr>
          <w:gridAfter w:val="1"/>
          <w:wAfter w:w="28" w:type="dxa"/>
          <w:trHeight w:val="131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47F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50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C346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28963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D897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11E2DADE" w14:textId="77777777" w:rsidTr="002532EC">
        <w:trPr>
          <w:gridAfter w:val="1"/>
          <w:wAfter w:w="28" w:type="dxa"/>
          <w:trHeight w:val="131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827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1EB9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BEB9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  <w:r>
              <w:t>El usuario ingresa los datos y envía los datos para el registro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C81F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 xml:space="preserve">El usuario ya se encuentra registrado y lo envía a la vista de </w:t>
            </w:r>
            <w:proofErr w:type="spellStart"/>
            <w:r>
              <w:lastRenderedPageBreak/>
              <w:t>login</w:t>
            </w:r>
            <w:proofErr w:type="spellEnd"/>
          </w:p>
        </w:tc>
      </w:tr>
      <w:tr w:rsidR="00503335" w14:paraId="273678D7" w14:textId="77777777" w:rsidTr="002532EC">
        <w:trPr>
          <w:gridAfter w:val="1"/>
          <w:wAfter w:w="28" w:type="dxa"/>
          <w:trHeight w:val="131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32CF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316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702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F28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6C02ACB1" w14:textId="77777777" w:rsidTr="002532EC">
        <w:trPr>
          <w:gridAfter w:val="1"/>
          <w:wAfter w:w="28" w:type="dxa"/>
          <w:trHeight w:val="131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688A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C41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C98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CB2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1E2EED23" w14:textId="77777777" w:rsidTr="002532EC">
        <w:trPr>
          <w:trHeight w:val="382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FE3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737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080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sistema deberá realizar la/s acción /es descrita/s en los pasos 1 al 2 en un máximo de 5 segundos</w:t>
            </w:r>
          </w:p>
        </w:tc>
      </w:tr>
      <w:tr w:rsidR="00503335" w14:paraId="13749F49" w14:textId="77777777" w:rsidTr="002532EC">
        <w:trPr>
          <w:trHeight w:val="382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087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737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AD2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Este caso de uso se espera que se lleve a cabo una media de 1 al 10</w:t>
            </w:r>
          </w:p>
        </w:tc>
      </w:tr>
      <w:tr w:rsidR="00503335" w14:paraId="2EE6E4D0" w14:textId="77777777" w:rsidTr="002532EC">
        <w:trPr>
          <w:trHeight w:val="382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44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737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DF6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alta</w:t>
            </w:r>
          </w:p>
        </w:tc>
      </w:tr>
      <w:tr w:rsidR="00503335" w14:paraId="47DA8FC3" w14:textId="77777777" w:rsidTr="002532EC">
        <w:trPr>
          <w:trHeight w:val="382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CA6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737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2FF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alta</w:t>
            </w:r>
          </w:p>
        </w:tc>
      </w:tr>
      <w:tr w:rsidR="00503335" w14:paraId="4497387A" w14:textId="77777777" w:rsidTr="002532EC">
        <w:trPr>
          <w:trHeight w:val="231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09C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737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6CEC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Sin comentarios</w:t>
            </w:r>
          </w:p>
        </w:tc>
      </w:tr>
    </w:tbl>
    <w:p w14:paraId="785E8326" w14:textId="77777777" w:rsidR="00503335" w:rsidRDefault="00503335" w:rsidP="00503335"/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62"/>
        <w:gridCol w:w="3235"/>
        <w:gridCol w:w="3605"/>
        <w:gridCol w:w="28"/>
      </w:tblGrid>
      <w:tr w:rsidR="00503335" w14:paraId="270BFE7A" w14:textId="77777777" w:rsidTr="002532EC">
        <w:trPr>
          <w:trHeight w:val="556"/>
        </w:trPr>
        <w:tc>
          <w:tcPr>
            <w:tcW w:w="169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390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Identificador</w:t>
            </w:r>
          </w:p>
        </w:tc>
        <w:tc>
          <w:tcPr>
            <w:tcW w:w="7230" w:type="dxa"/>
            <w:gridSpan w:val="4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5F1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 w:rsidRPr="00BE6B23">
              <w:rPr>
                <w:b/>
              </w:rPr>
              <w:t>HU02</w:t>
            </w:r>
          </w:p>
        </w:tc>
      </w:tr>
      <w:tr w:rsidR="00503335" w14:paraId="12970787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E513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262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rPr>
                <w:color w:val="000000"/>
              </w:rPr>
              <w:t>Como caficultor, quiero subir mis productos con fotos y descripciones para que aparezcan en el catálogo</w:t>
            </w:r>
          </w:p>
        </w:tc>
      </w:tr>
      <w:tr w:rsidR="00503335" w14:paraId="71728597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86E5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684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caficultor</w:t>
            </w:r>
          </w:p>
        </w:tc>
      </w:tr>
      <w:tr w:rsidR="00503335" w14:paraId="13560FF3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D4F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6AD6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usuario debe estar registrado en la aplicación</w:t>
            </w:r>
          </w:p>
        </w:tc>
      </w:tr>
      <w:tr w:rsidR="00503335" w14:paraId="73B3808F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891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Postcondiciones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EDAFA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</w:p>
        </w:tc>
      </w:tr>
      <w:tr w:rsidR="00503335" w14:paraId="21CD163B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E2B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053C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ACAF8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93F44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04298BA1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991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086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1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E693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Ingresa usuario y contraseña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9BF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Permite el acceso a la aplicación</w:t>
            </w:r>
          </w:p>
        </w:tc>
      </w:tr>
      <w:tr w:rsidR="00503335" w14:paraId="14550D23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448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6D85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2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36E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 xml:space="preserve">Ingresa a la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5B4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Muestra las opciones para cargar los productos</w:t>
            </w:r>
          </w:p>
        </w:tc>
      </w:tr>
      <w:tr w:rsidR="00503335" w14:paraId="11590645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5B6E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B44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3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AA4A" w14:textId="77777777" w:rsidR="00503335" w:rsidRDefault="00503335" w:rsidP="002532EC">
            <w:pPr>
              <w:widowControl w:val="0"/>
              <w:spacing w:after="0" w:line="240" w:lineRule="auto"/>
              <w:ind w:left="0" w:firstLine="0"/>
              <w:jc w:val="left"/>
            </w:pPr>
            <w:r>
              <w:t>El usuario ingresa la información del producto y guarda los cambios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BB3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  <w:jc w:val="left"/>
            </w:pPr>
            <w:r>
              <w:t>Acepta los cambios e indica al usuario que el producto se cargó correctamente</w:t>
            </w:r>
          </w:p>
        </w:tc>
      </w:tr>
      <w:tr w:rsidR="00503335" w14:paraId="27B39DC4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232C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A82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B76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CEB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4AF2F7F1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41E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4B1E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AB2B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7D6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694E8318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A76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7EB0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FA376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EC9C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671C659E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205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D5D4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15FEA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  <w:r>
              <w:t>El usuario debe estar registrado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9610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 el usuario no está registrado envía al formulario para realizar el registro</w:t>
            </w:r>
          </w:p>
        </w:tc>
      </w:tr>
      <w:tr w:rsidR="00503335" w14:paraId="6C1FB819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345F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562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6FC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usuario ingresa usuario y contraseña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51E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sistema valida si las credenciales están correctas</w:t>
            </w:r>
          </w:p>
        </w:tc>
      </w:tr>
      <w:tr w:rsidR="00503335" w14:paraId="19421C3D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853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DC8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4A4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F8AF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130DC243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21E1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9083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sistema deberá realizar la/s acción /es descrita/s en los pasos 1 al 3 en un máximo de 5 segundos</w:t>
            </w:r>
          </w:p>
        </w:tc>
      </w:tr>
      <w:tr w:rsidR="00503335" w14:paraId="7DF148E1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23D5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8D50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Este caso de uso se espera que se lleve a cabo una media de 1 al 10</w:t>
            </w:r>
          </w:p>
        </w:tc>
      </w:tr>
      <w:tr w:rsidR="00503335" w14:paraId="7B6A344F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C9B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38C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Alta</w:t>
            </w:r>
          </w:p>
        </w:tc>
      </w:tr>
      <w:tr w:rsidR="00503335" w14:paraId="5B303283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5AAD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8DD5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Alta</w:t>
            </w:r>
          </w:p>
        </w:tc>
      </w:tr>
      <w:tr w:rsidR="00503335" w14:paraId="45F28A40" w14:textId="77777777" w:rsidTr="002532EC">
        <w:trPr>
          <w:trHeight w:val="2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B89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D1D8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Sin comentarios</w:t>
            </w:r>
          </w:p>
        </w:tc>
      </w:tr>
    </w:tbl>
    <w:p w14:paraId="04AE9AA9" w14:textId="77777777" w:rsidR="00503335" w:rsidRDefault="00503335" w:rsidP="00503335"/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62"/>
        <w:gridCol w:w="3235"/>
        <w:gridCol w:w="3605"/>
        <w:gridCol w:w="28"/>
      </w:tblGrid>
      <w:tr w:rsidR="00503335" w14:paraId="6D90B787" w14:textId="77777777" w:rsidTr="002532EC">
        <w:trPr>
          <w:trHeight w:val="556"/>
        </w:trPr>
        <w:tc>
          <w:tcPr>
            <w:tcW w:w="169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FFDF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Identificador</w:t>
            </w:r>
          </w:p>
        </w:tc>
        <w:tc>
          <w:tcPr>
            <w:tcW w:w="7230" w:type="dxa"/>
            <w:gridSpan w:val="4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CBE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 w:rsidRPr="00612A74">
              <w:rPr>
                <w:b/>
              </w:rPr>
              <w:t>HU03</w:t>
            </w:r>
          </w:p>
        </w:tc>
      </w:tr>
      <w:tr w:rsidR="00503335" w14:paraId="4684E517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D9DB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6AD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rPr>
                <w:color w:val="000000"/>
              </w:rPr>
              <w:t xml:space="preserve">Como consumidor, quiero ver cafés por origen y tipo para elegir el que me guste.  </w:t>
            </w:r>
          </w:p>
        </w:tc>
      </w:tr>
      <w:tr w:rsidR="00503335" w14:paraId="06A67AED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908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577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Consumidor</w:t>
            </w:r>
          </w:p>
        </w:tc>
      </w:tr>
      <w:tr w:rsidR="00503335" w14:paraId="2C7D0228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691E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7AFB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usuario debe estar registrado, debe haber productos publicados</w:t>
            </w:r>
          </w:p>
        </w:tc>
      </w:tr>
      <w:tr w:rsidR="00503335" w14:paraId="3A7248B6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89F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Postcondiciones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26AA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</w:p>
        </w:tc>
      </w:tr>
      <w:tr w:rsidR="00503335" w14:paraId="1FD4B02F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38D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CADC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5F53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9C26E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0FBE9746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7B3B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7FF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1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3D0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Ingresa usuario y contraseña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6A5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Permite el acceso a la aplicación</w:t>
            </w:r>
          </w:p>
        </w:tc>
      </w:tr>
      <w:tr w:rsidR="00503335" w14:paraId="3A3F6454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221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6EA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2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89DA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usuario ingresa al catálogo de productos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732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Muestra los productos disponibles</w:t>
            </w:r>
          </w:p>
        </w:tc>
      </w:tr>
      <w:tr w:rsidR="00503335" w14:paraId="1A1851AE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8B71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DF9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3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3B0AD" w14:textId="77777777" w:rsidR="00503335" w:rsidRDefault="00503335" w:rsidP="002532EC">
            <w:pPr>
              <w:widowControl w:val="0"/>
              <w:spacing w:after="0" w:line="240" w:lineRule="auto"/>
              <w:ind w:left="0" w:firstLine="0"/>
              <w:jc w:val="left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DB57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  <w:jc w:val="left"/>
            </w:pPr>
          </w:p>
        </w:tc>
      </w:tr>
      <w:tr w:rsidR="00503335" w14:paraId="045CDCF7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4ED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49C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9CE7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3277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378A7F79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AB1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0CC5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C411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98D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25AA774A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9247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BFF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C6BD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04F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3420327E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F24C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1D5E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FE4B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  <w:r>
              <w:t>El usuario debe estar registrado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7B5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 el usuario no está registrado envía al formulario para realizar el registro</w:t>
            </w:r>
          </w:p>
        </w:tc>
      </w:tr>
      <w:tr w:rsidR="00503335" w14:paraId="5EDC80B3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DDCD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38D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758F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BB7F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</w:tr>
      <w:tr w:rsidR="00503335" w14:paraId="3BB736B7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3F4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3328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56E4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9DD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254688C7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D18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46FE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sistema deberá realizar la/s acción /es descrita/s en los pasos 1 al 2 en un máximo de 5 segundos</w:t>
            </w:r>
          </w:p>
        </w:tc>
      </w:tr>
      <w:tr w:rsidR="00503335" w14:paraId="78D2439A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FE2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8F3E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Este caso de uso se espera que se lleve a cabo una media de 1 al 10</w:t>
            </w:r>
          </w:p>
        </w:tc>
      </w:tr>
      <w:tr w:rsidR="00503335" w14:paraId="38BDDCC4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864D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ED6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Alta</w:t>
            </w:r>
          </w:p>
        </w:tc>
      </w:tr>
      <w:tr w:rsidR="00503335" w14:paraId="0B6DF26A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1C3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5B7E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Alta</w:t>
            </w:r>
          </w:p>
        </w:tc>
      </w:tr>
      <w:tr w:rsidR="00503335" w14:paraId="4FF87D3A" w14:textId="77777777" w:rsidTr="002532EC">
        <w:trPr>
          <w:trHeight w:val="2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94E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B42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Sin comentarios</w:t>
            </w:r>
          </w:p>
        </w:tc>
      </w:tr>
    </w:tbl>
    <w:p w14:paraId="0AE90419" w14:textId="77777777" w:rsidR="00503335" w:rsidRDefault="00503335" w:rsidP="00503335"/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62"/>
        <w:gridCol w:w="3235"/>
        <w:gridCol w:w="3605"/>
        <w:gridCol w:w="28"/>
      </w:tblGrid>
      <w:tr w:rsidR="00503335" w14:paraId="48B6B2F3" w14:textId="77777777" w:rsidTr="002532EC">
        <w:trPr>
          <w:trHeight w:val="556"/>
        </w:trPr>
        <w:tc>
          <w:tcPr>
            <w:tcW w:w="169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E76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Identificador</w:t>
            </w:r>
          </w:p>
        </w:tc>
        <w:tc>
          <w:tcPr>
            <w:tcW w:w="7230" w:type="dxa"/>
            <w:gridSpan w:val="4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F6C3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 w:rsidRPr="00602E20">
              <w:rPr>
                <w:b/>
              </w:rPr>
              <w:t>HU04</w:t>
            </w:r>
          </w:p>
        </w:tc>
      </w:tr>
      <w:tr w:rsidR="00503335" w14:paraId="404F4B5D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E6A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538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rPr>
                <w:color w:val="000000"/>
              </w:rPr>
              <w:t xml:space="preserve">Como administrador, quiero validar los perfiles y productos antes de publicarlos para asegurar calidad.  </w:t>
            </w:r>
          </w:p>
        </w:tc>
      </w:tr>
      <w:tr w:rsidR="00503335" w14:paraId="5EE74C22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AFDE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A64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Administrador</w:t>
            </w:r>
          </w:p>
        </w:tc>
      </w:tr>
      <w:tr w:rsidR="00503335" w14:paraId="06891183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099B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66B8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usuario debe estar registrado, debe haber productos publicados, debe haber usuarios caficultores registrados</w:t>
            </w:r>
          </w:p>
        </w:tc>
      </w:tr>
      <w:tr w:rsidR="00503335" w14:paraId="64FDD3F5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89C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Postcondiciones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AA87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</w:p>
        </w:tc>
      </w:tr>
      <w:tr w:rsidR="00503335" w14:paraId="0AC15E89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952D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FC9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C641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A9BA2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784A7E4A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4689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32E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1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F3A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Ingresa usuario y contraseña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00DB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Permite el acceso a la aplicación</w:t>
            </w:r>
          </w:p>
        </w:tc>
      </w:tr>
      <w:tr w:rsidR="00503335" w14:paraId="2A2E3EC5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DD2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0468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2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CB0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usuario ingresa al catálogo de productos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0D6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Muestra los productos disponibles</w:t>
            </w:r>
          </w:p>
        </w:tc>
      </w:tr>
      <w:tr w:rsidR="00503335" w14:paraId="6135A533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E10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8DFF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475DF" w14:textId="77777777" w:rsidR="00503335" w:rsidRDefault="00503335" w:rsidP="002532EC">
            <w:pPr>
              <w:widowControl w:val="0"/>
              <w:spacing w:after="0" w:line="240" w:lineRule="auto"/>
              <w:ind w:left="0" w:firstLine="0"/>
              <w:jc w:val="left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CAE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  <w:jc w:val="left"/>
            </w:pPr>
          </w:p>
        </w:tc>
      </w:tr>
      <w:tr w:rsidR="00503335" w14:paraId="4BF1C4E2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F8DB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C667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E96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0BA8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320C021E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AF02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46F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E3F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AAA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118A5BFA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01E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EB6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BADE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C3A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4B0BAABB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4C2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49B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E1FE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  <w:r>
              <w:t>El usuario debe estar registrado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7AD2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 el usuario no está registrado envía al formulario para realizar el registro</w:t>
            </w:r>
          </w:p>
        </w:tc>
      </w:tr>
      <w:tr w:rsidR="00503335" w14:paraId="0F7BB698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ACC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E879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48D4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C224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</w:tr>
      <w:tr w:rsidR="00503335" w14:paraId="1F5057BF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88C8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50B4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ED85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E863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006A4BA2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2EF1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76D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sistema deberá realizar la/s acción /es descrita/s en los pasos 1 al 2 en un máximo de 5 segundos</w:t>
            </w:r>
          </w:p>
        </w:tc>
      </w:tr>
      <w:tr w:rsidR="00503335" w14:paraId="1C00CDF2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245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416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Este caso de uso se espera que se lleve a cabo una media de 1 al 10</w:t>
            </w:r>
          </w:p>
        </w:tc>
      </w:tr>
      <w:tr w:rsidR="00503335" w14:paraId="083FA122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97D9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4D72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Media</w:t>
            </w:r>
          </w:p>
        </w:tc>
      </w:tr>
      <w:tr w:rsidR="00503335" w14:paraId="1921BAAC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5494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FDE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Media</w:t>
            </w:r>
          </w:p>
        </w:tc>
      </w:tr>
      <w:tr w:rsidR="00503335" w14:paraId="3509A2B6" w14:textId="77777777" w:rsidTr="002532EC">
        <w:trPr>
          <w:trHeight w:val="2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28F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71BF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Sin comentarios</w:t>
            </w:r>
          </w:p>
        </w:tc>
      </w:tr>
    </w:tbl>
    <w:p w14:paraId="4DB3E5E0" w14:textId="77777777" w:rsidR="00503335" w:rsidRDefault="00503335" w:rsidP="00503335"/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62"/>
        <w:gridCol w:w="3235"/>
        <w:gridCol w:w="3605"/>
        <w:gridCol w:w="28"/>
      </w:tblGrid>
      <w:tr w:rsidR="00503335" w14:paraId="03038F0C" w14:textId="77777777" w:rsidTr="002532EC">
        <w:trPr>
          <w:trHeight w:val="556"/>
        </w:trPr>
        <w:tc>
          <w:tcPr>
            <w:tcW w:w="169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A05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Identificador</w:t>
            </w:r>
          </w:p>
        </w:tc>
        <w:tc>
          <w:tcPr>
            <w:tcW w:w="7230" w:type="dxa"/>
            <w:gridSpan w:val="4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1D48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 w:rsidRPr="00A66F25">
              <w:rPr>
                <w:b/>
              </w:rPr>
              <w:t>HU05</w:t>
            </w:r>
          </w:p>
        </w:tc>
      </w:tr>
      <w:tr w:rsidR="00503335" w14:paraId="3C0D6EC8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7BD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3DE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rPr>
                <w:color w:val="000000"/>
              </w:rPr>
              <w:t xml:space="preserve">Como caficultor, quiero recibir notificaciones cuando alguien haga un pedido.  </w:t>
            </w:r>
          </w:p>
        </w:tc>
      </w:tr>
      <w:tr w:rsidR="00503335" w14:paraId="2819F825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BA6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1A1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Caficultor, consumidor</w:t>
            </w:r>
          </w:p>
        </w:tc>
      </w:tr>
      <w:tr w:rsidR="00503335" w14:paraId="77C51E0E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1780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Precondiciones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CDE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usuario debe estar registrado, debe haber productos publicados</w:t>
            </w:r>
          </w:p>
        </w:tc>
      </w:tr>
      <w:tr w:rsidR="00503335" w14:paraId="1ECD44F4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EFFD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Postcondiciones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AACD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</w:p>
        </w:tc>
      </w:tr>
      <w:tr w:rsidR="00503335" w14:paraId="4FDA2F65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B0D3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041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22798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5DD5E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5438F65F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9242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228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1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E69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Ingresa usuario y contraseña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FF6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Permite el acceso a la aplicación</w:t>
            </w:r>
          </w:p>
        </w:tc>
      </w:tr>
      <w:tr w:rsidR="00503335" w14:paraId="28586E7A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0803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9DE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2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B44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usuario consumidor ingresa al catálogo de productos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D516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Muestra los productos disponibles</w:t>
            </w:r>
          </w:p>
        </w:tc>
      </w:tr>
      <w:tr w:rsidR="00503335" w14:paraId="1182C7BD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30F8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1D7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3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38A3" w14:textId="77777777" w:rsidR="00503335" w:rsidRDefault="00503335" w:rsidP="002532EC">
            <w:pPr>
              <w:widowControl w:val="0"/>
              <w:spacing w:after="0" w:line="240" w:lineRule="auto"/>
              <w:ind w:left="0" w:firstLine="0"/>
              <w:jc w:val="left"/>
            </w:pPr>
            <w:r>
              <w:t>Consumidor agrega al carrito de compras y confirma la compra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B51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  <w:jc w:val="left"/>
            </w:pPr>
            <w:r>
              <w:t>Valida los productos y confirma el pago sea exitoso</w:t>
            </w:r>
          </w:p>
        </w:tc>
      </w:tr>
      <w:tr w:rsidR="00503335" w14:paraId="510F9E06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560B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C627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4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B219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caficultor ingresa a la aplicación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537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sistema le notifica que uno de los productos ha sido comprado, con los detalles de la compra</w:t>
            </w:r>
          </w:p>
        </w:tc>
      </w:tr>
      <w:tr w:rsidR="00503335" w14:paraId="11AADDBB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E22F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84C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6224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E096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5B636088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FC5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724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E752C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EF3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54AA2770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B20C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C7F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1040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  <w:r>
              <w:t>El usuario debe estar registrado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2AD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 el usuario no está registrado envía al formulario para realizar el registro</w:t>
            </w:r>
          </w:p>
        </w:tc>
      </w:tr>
      <w:tr w:rsidR="00503335" w14:paraId="57E625B1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7C96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66CD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D6E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7C1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</w:tr>
      <w:tr w:rsidR="00503335" w14:paraId="6D202C5A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DF0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EBD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EDBE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66D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503335" w14:paraId="23224801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25D0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916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sistema deberá realizar la/s acción /es descrita/s en los pasos 1 al 4 en un máximo de 5 segundos</w:t>
            </w:r>
          </w:p>
        </w:tc>
      </w:tr>
      <w:tr w:rsidR="00503335" w14:paraId="2CDA681C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1268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0E76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Este caso de uso se espera que se lleve a cabo una media de 1 al 10</w:t>
            </w:r>
          </w:p>
        </w:tc>
      </w:tr>
      <w:tr w:rsidR="00503335" w14:paraId="32390718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C03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Importancia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36AE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Media</w:t>
            </w:r>
          </w:p>
        </w:tc>
      </w:tr>
      <w:tr w:rsidR="00503335" w14:paraId="15D1E8C8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2022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897B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Media</w:t>
            </w:r>
          </w:p>
        </w:tc>
      </w:tr>
      <w:tr w:rsidR="00503335" w14:paraId="3F6AEDF7" w14:textId="77777777" w:rsidTr="002532EC">
        <w:trPr>
          <w:trHeight w:val="2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C003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593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Sin comentarios</w:t>
            </w:r>
          </w:p>
        </w:tc>
      </w:tr>
    </w:tbl>
    <w:p w14:paraId="043800EA" w14:textId="77777777" w:rsidR="00503335" w:rsidRDefault="00503335" w:rsidP="00503335"/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62"/>
        <w:gridCol w:w="3235"/>
        <w:gridCol w:w="3605"/>
        <w:gridCol w:w="28"/>
      </w:tblGrid>
      <w:tr w:rsidR="00503335" w14:paraId="3BD15504" w14:textId="77777777" w:rsidTr="002532EC">
        <w:trPr>
          <w:trHeight w:val="556"/>
        </w:trPr>
        <w:tc>
          <w:tcPr>
            <w:tcW w:w="169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7D5D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Identificador</w:t>
            </w:r>
          </w:p>
        </w:tc>
        <w:tc>
          <w:tcPr>
            <w:tcW w:w="7230" w:type="dxa"/>
            <w:gridSpan w:val="4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7CB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 w:rsidRPr="000F7E5C">
              <w:rPr>
                <w:b/>
              </w:rPr>
              <w:t>HU06</w:t>
            </w:r>
          </w:p>
        </w:tc>
      </w:tr>
      <w:tr w:rsidR="00503335" w14:paraId="31E52E81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760C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99D5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rPr>
                <w:color w:val="000000"/>
              </w:rPr>
              <w:t xml:space="preserve">Como consumidor, quiero dejar comentarios sobre el café comprado para compartir mi experiencia.  </w:t>
            </w:r>
          </w:p>
        </w:tc>
      </w:tr>
      <w:tr w:rsidR="00503335" w14:paraId="01ABB7D1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5CAE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CB8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Consumidor</w:t>
            </w:r>
          </w:p>
        </w:tc>
      </w:tr>
      <w:tr w:rsidR="00503335" w14:paraId="40230ED5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8D5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0AB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usuario debe estar registrado, debe haber productos publicados, se deben de tener productos comprados</w:t>
            </w:r>
          </w:p>
        </w:tc>
      </w:tr>
      <w:tr w:rsidR="00503335" w14:paraId="4F2ADD6C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CE0F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Postcondiciones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1B0F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</w:p>
        </w:tc>
      </w:tr>
      <w:tr w:rsidR="00503335" w14:paraId="550E5406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634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96D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27A4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BCAE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71107F5C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4AD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D9B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1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E49D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Ingresa usuario y contraseña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FA2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Permite el acceso a la aplicación</w:t>
            </w:r>
          </w:p>
        </w:tc>
      </w:tr>
      <w:tr w:rsidR="00503335" w14:paraId="671C964D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2DA7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E72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2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3CD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usuario consumidor ingresa al catálogo de productos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738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Muestra los productos disponibles</w:t>
            </w:r>
          </w:p>
        </w:tc>
      </w:tr>
      <w:tr w:rsidR="00503335" w14:paraId="3F16BC88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FD0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2B4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3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8F7E" w14:textId="77777777" w:rsidR="00503335" w:rsidRDefault="00503335" w:rsidP="002532EC">
            <w:pPr>
              <w:widowControl w:val="0"/>
              <w:spacing w:after="0" w:line="240" w:lineRule="auto"/>
              <w:ind w:left="0" w:firstLine="0"/>
              <w:jc w:val="left"/>
            </w:pPr>
            <w:r>
              <w:t>Consumidor ingresa a su perfil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DE4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  <w:jc w:val="left"/>
            </w:pPr>
            <w:r>
              <w:t>Muestra listada de las compras realizadas</w:t>
            </w:r>
          </w:p>
        </w:tc>
      </w:tr>
      <w:tr w:rsidR="00503335" w14:paraId="78674AB7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B817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F78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4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E66C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Consumidor selecciona uno de los productos ya comprados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8F83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 xml:space="preserve">Muestra el detalle de la compra </w:t>
            </w:r>
          </w:p>
        </w:tc>
      </w:tr>
      <w:tr w:rsidR="00503335" w14:paraId="79719608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4E8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A19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5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A935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Ingresa a la sección de comentarios y envía las anotaciones del producto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4468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 xml:space="preserve">El sistema confirma </w:t>
            </w:r>
            <w:proofErr w:type="spellStart"/>
            <w:r>
              <w:t>el</w:t>
            </w:r>
            <w:proofErr w:type="spellEnd"/>
            <w:r>
              <w:t xml:space="preserve"> envió de los comentarios sobre el producto</w:t>
            </w:r>
          </w:p>
        </w:tc>
      </w:tr>
      <w:tr w:rsidR="00503335" w14:paraId="48B5452D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5A29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Excepciones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AAA0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E8F0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33B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1C2CE370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B9F9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78A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FE1B5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  <w:r>
              <w:t>El usuario debe estar registrado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AF5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 xml:space="preserve">Si el usuario no </w:t>
            </w:r>
            <w:proofErr w:type="spellStart"/>
            <w:r>
              <w:t>esta</w:t>
            </w:r>
            <w:proofErr w:type="spellEnd"/>
            <w:r>
              <w:t xml:space="preserve"> registrado envía al formulario para realizar el registro</w:t>
            </w:r>
          </w:p>
        </w:tc>
      </w:tr>
      <w:tr w:rsidR="00503335" w14:paraId="6BE83A30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02D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F28E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EE0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usuario debe haber hecho compras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515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 no tiene compras registradas muestra mensaje indicando que debe realizar compra</w:t>
            </w:r>
          </w:p>
        </w:tc>
      </w:tr>
      <w:tr w:rsidR="00503335" w14:paraId="02A6D78A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3D7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D06E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FB17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 el usuario ya realizó comentarios en las compras realizadas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8671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sistema no le permitirá realizar otro comentario</w:t>
            </w:r>
          </w:p>
        </w:tc>
      </w:tr>
      <w:tr w:rsidR="00503335" w14:paraId="4BF5C952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6CD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998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sistema deberá realizar la/s acción /es descrita/s en los pasos 1 al 2 en un máximo de 5 segundos</w:t>
            </w:r>
          </w:p>
        </w:tc>
      </w:tr>
      <w:tr w:rsidR="00503335" w14:paraId="07962D54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9385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1F0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Este caso de uso se espera que se lleve a cabo una media de 1 al 10</w:t>
            </w:r>
          </w:p>
        </w:tc>
      </w:tr>
      <w:tr w:rsidR="00503335" w14:paraId="716DB068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995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ECA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Media</w:t>
            </w:r>
          </w:p>
        </w:tc>
      </w:tr>
      <w:tr w:rsidR="00503335" w14:paraId="76758B17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706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0B8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Media</w:t>
            </w:r>
          </w:p>
        </w:tc>
      </w:tr>
      <w:tr w:rsidR="00503335" w14:paraId="188E817D" w14:textId="77777777" w:rsidTr="002532EC">
        <w:trPr>
          <w:trHeight w:val="2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5E90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1B7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Sin comentarios</w:t>
            </w:r>
          </w:p>
        </w:tc>
      </w:tr>
    </w:tbl>
    <w:p w14:paraId="2E0A5E2B" w14:textId="77777777" w:rsidR="00503335" w:rsidRPr="004350AA" w:rsidRDefault="00503335" w:rsidP="00503335"/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62"/>
        <w:gridCol w:w="3235"/>
        <w:gridCol w:w="3605"/>
        <w:gridCol w:w="28"/>
      </w:tblGrid>
      <w:tr w:rsidR="00503335" w14:paraId="1C7F8083" w14:textId="77777777" w:rsidTr="002532EC">
        <w:trPr>
          <w:trHeight w:val="556"/>
        </w:trPr>
        <w:tc>
          <w:tcPr>
            <w:tcW w:w="169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759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Identificador</w:t>
            </w:r>
          </w:p>
        </w:tc>
        <w:tc>
          <w:tcPr>
            <w:tcW w:w="7230" w:type="dxa"/>
            <w:gridSpan w:val="4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A66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 w:rsidRPr="000F7E5C">
              <w:rPr>
                <w:b/>
              </w:rPr>
              <w:t>HU07</w:t>
            </w:r>
          </w:p>
        </w:tc>
      </w:tr>
      <w:tr w:rsidR="00503335" w14:paraId="2933071A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1DE0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AF5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rPr>
                <w:color w:val="000000"/>
              </w:rPr>
              <w:t xml:space="preserve">Como coordinador del semillero, quiero ver estadísticas de uso para medir el impacto del sistema.  </w:t>
            </w:r>
          </w:p>
        </w:tc>
      </w:tr>
      <w:tr w:rsidR="00503335" w14:paraId="2BB40E84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454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20CD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Administrador</w:t>
            </w:r>
          </w:p>
        </w:tc>
      </w:tr>
      <w:tr w:rsidR="00503335" w14:paraId="70DCD3DA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DB97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F59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Debe haber productos publicados, se deben de tener productos comprados</w:t>
            </w:r>
          </w:p>
        </w:tc>
      </w:tr>
      <w:tr w:rsidR="00503335" w14:paraId="716539A3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4F1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Postcondicion</w:t>
            </w:r>
            <w:r>
              <w:rPr>
                <w:b/>
              </w:rPr>
              <w:lastRenderedPageBreak/>
              <w:t>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F6A7E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</w:p>
        </w:tc>
      </w:tr>
      <w:tr w:rsidR="00503335" w14:paraId="752BC183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1288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DEA0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75CCB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9A35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46E55FE8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BABC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245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1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408E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Ingresa usuario y contraseña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663F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Permite el acceso a la aplicación</w:t>
            </w:r>
          </w:p>
        </w:tc>
      </w:tr>
      <w:tr w:rsidR="00503335" w14:paraId="7F86EAB5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201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35B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2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A6B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 xml:space="preserve">El usuario administrador realizar el ingreso a la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B67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Muestra opción para ingresar a las estadísticas de la aplicación</w:t>
            </w:r>
          </w:p>
        </w:tc>
      </w:tr>
      <w:tr w:rsidR="00503335" w14:paraId="2FB93468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23E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9426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4B857" w14:textId="77777777" w:rsidR="00503335" w:rsidRDefault="00503335" w:rsidP="002532EC">
            <w:pPr>
              <w:widowControl w:val="0"/>
              <w:spacing w:after="0" w:line="240" w:lineRule="auto"/>
              <w:ind w:left="0" w:firstLine="0"/>
              <w:jc w:val="left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BC6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  <w:jc w:val="left"/>
            </w:pPr>
          </w:p>
        </w:tc>
      </w:tr>
      <w:tr w:rsidR="00503335" w14:paraId="61576389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440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E75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8E9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AB4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</w:tr>
      <w:tr w:rsidR="00503335" w14:paraId="587E322A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2671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F16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1205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2DA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</w:tr>
      <w:tr w:rsidR="00503335" w14:paraId="4BEF776A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74E9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24A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13757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FD8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559CA138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070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AA7F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E9E7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  <w:r>
              <w:t>El usuario debe estar registrado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C12D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 xml:space="preserve">Si el usuario no </w:t>
            </w:r>
            <w:proofErr w:type="spellStart"/>
            <w:r>
              <w:t>esta</w:t>
            </w:r>
            <w:proofErr w:type="spellEnd"/>
            <w:r>
              <w:t xml:space="preserve"> registrado envía al formulario para realizar el registro</w:t>
            </w:r>
          </w:p>
        </w:tc>
      </w:tr>
      <w:tr w:rsidR="00503335" w14:paraId="7E5662CD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C1A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00A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CA5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Los usuarios registrados deben haber hecho compras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28CF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 no tiene compras registradas muestra mensaje indicando que debe realizar compra</w:t>
            </w:r>
          </w:p>
        </w:tc>
      </w:tr>
      <w:tr w:rsidR="00503335" w14:paraId="38965396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93D7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0D1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C20A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D579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</w:tr>
      <w:tr w:rsidR="00503335" w14:paraId="0FFF7FA4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748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A95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sistema deberá realizar la/s acción /es descrita/s en los pasos 1 al 2 en un máximo de 5 segundos</w:t>
            </w:r>
          </w:p>
        </w:tc>
      </w:tr>
      <w:tr w:rsidR="00503335" w14:paraId="65D61669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69A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30D6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Este caso de uso se espera que se lleve a cabo una media de 1 al 10</w:t>
            </w:r>
          </w:p>
        </w:tc>
      </w:tr>
      <w:tr w:rsidR="00503335" w14:paraId="70B51D6E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6ACD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514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Media</w:t>
            </w:r>
          </w:p>
        </w:tc>
      </w:tr>
      <w:tr w:rsidR="00503335" w14:paraId="18A6CA51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02D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D1F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Media</w:t>
            </w:r>
          </w:p>
        </w:tc>
      </w:tr>
      <w:tr w:rsidR="00503335" w14:paraId="268CCAFE" w14:textId="77777777" w:rsidTr="002532EC">
        <w:trPr>
          <w:trHeight w:val="2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4F0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FC17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Sin comentarios</w:t>
            </w:r>
          </w:p>
        </w:tc>
      </w:tr>
    </w:tbl>
    <w:p w14:paraId="02543BEF" w14:textId="77777777" w:rsidR="00503335" w:rsidRDefault="00503335" w:rsidP="00503335">
      <w:pPr>
        <w:spacing w:after="0"/>
        <w:rPr>
          <w:color w:val="000000"/>
        </w:rPr>
      </w:pPr>
    </w:p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62"/>
        <w:gridCol w:w="3235"/>
        <w:gridCol w:w="3605"/>
        <w:gridCol w:w="28"/>
      </w:tblGrid>
      <w:tr w:rsidR="00503335" w14:paraId="0CCCCB60" w14:textId="77777777" w:rsidTr="002532EC">
        <w:trPr>
          <w:trHeight w:val="556"/>
        </w:trPr>
        <w:tc>
          <w:tcPr>
            <w:tcW w:w="169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BE22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Identificador</w:t>
            </w:r>
          </w:p>
        </w:tc>
        <w:tc>
          <w:tcPr>
            <w:tcW w:w="7230" w:type="dxa"/>
            <w:gridSpan w:val="4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604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 w:rsidRPr="00762820">
              <w:rPr>
                <w:b/>
              </w:rPr>
              <w:t>HU08</w:t>
            </w:r>
          </w:p>
        </w:tc>
      </w:tr>
      <w:tr w:rsidR="00503335" w14:paraId="25F913F7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DDF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A407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rPr>
                <w:color w:val="000000"/>
              </w:rPr>
              <w:t>Como caficultor, quiero ver un resumen de mis ventas para conocer mi progreso.</w:t>
            </w:r>
          </w:p>
        </w:tc>
      </w:tr>
      <w:tr w:rsidR="00503335" w14:paraId="06E59F92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FBDA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C729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Caficultor</w:t>
            </w:r>
          </w:p>
        </w:tc>
      </w:tr>
      <w:tr w:rsidR="00503335" w14:paraId="437C1CC7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4FC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21F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Debe haber productos publicados, se deben de tener productos vendidos</w:t>
            </w:r>
          </w:p>
        </w:tc>
      </w:tr>
      <w:tr w:rsidR="00503335" w14:paraId="0E9FFED9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CC4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Postcondiciones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3675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</w:p>
        </w:tc>
      </w:tr>
      <w:tr w:rsidR="00503335" w14:paraId="538FAC58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0843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8427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3B943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2B29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48D402CF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8DC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DA29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1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47D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Ingresa usuario y contraseña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C62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Permite el acceso a la aplicación</w:t>
            </w:r>
          </w:p>
        </w:tc>
      </w:tr>
      <w:tr w:rsidR="00503335" w14:paraId="55A2C3FD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C9C1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C10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2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0D3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 xml:space="preserve">El usuario caficultor realizar el ingreso a la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2E11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Muestra opción para ingresar a las estadísticas de la aplicación</w:t>
            </w:r>
          </w:p>
        </w:tc>
      </w:tr>
      <w:tr w:rsidR="00503335" w14:paraId="20F79DEC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B26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08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3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8313" w14:textId="77777777" w:rsidR="00503335" w:rsidRDefault="00503335" w:rsidP="002532EC">
            <w:pPr>
              <w:widowControl w:val="0"/>
              <w:spacing w:after="0" w:line="240" w:lineRule="auto"/>
              <w:ind w:left="0" w:firstLine="0"/>
              <w:jc w:val="left"/>
            </w:pPr>
            <w:r>
              <w:t>El usuario usa los diferentes filtros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24180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  <w:jc w:val="left"/>
            </w:pPr>
            <w:r>
              <w:t xml:space="preserve">Las estadísticas cambian </w:t>
            </w:r>
            <w:proofErr w:type="gramStart"/>
            <w:r>
              <w:t>de acuerdo a</w:t>
            </w:r>
            <w:proofErr w:type="gramEnd"/>
            <w:r>
              <w:t xml:space="preserve"> los filtros ingresados por el usuario</w:t>
            </w:r>
          </w:p>
        </w:tc>
      </w:tr>
      <w:tr w:rsidR="00503335" w14:paraId="38A4EAAE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2391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A60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6A3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5024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</w:tr>
      <w:tr w:rsidR="00503335" w14:paraId="23090512" w14:textId="77777777" w:rsidTr="002532EC">
        <w:trPr>
          <w:gridAfter w:val="1"/>
          <w:wAfter w:w="28" w:type="dxa"/>
          <w:trHeight w:val="382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F85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075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218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7F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</w:tr>
      <w:tr w:rsidR="00503335" w14:paraId="7F67D0F9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387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3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03A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32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78EF0" w14:textId="77777777" w:rsidR="00503335" w:rsidRDefault="00503335" w:rsidP="002532EC">
            <w:pPr>
              <w:widowControl w:val="0"/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36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628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03335" w14:paraId="65700EF0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CAE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EAA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FA224" w14:textId="77777777" w:rsidR="00503335" w:rsidRDefault="00503335" w:rsidP="002532EC">
            <w:pPr>
              <w:widowControl w:val="0"/>
              <w:spacing w:line="240" w:lineRule="auto"/>
              <w:ind w:left="0" w:firstLine="0"/>
            </w:pPr>
            <w:r>
              <w:t>El usuario debe estar registrado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35FE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 xml:space="preserve">Si el usuario no </w:t>
            </w:r>
            <w:proofErr w:type="spellStart"/>
            <w:r>
              <w:t>esta</w:t>
            </w:r>
            <w:proofErr w:type="spellEnd"/>
            <w:r>
              <w:t xml:space="preserve"> registrado envía al formulario para realizar el registro</w:t>
            </w:r>
          </w:p>
        </w:tc>
      </w:tr>
      <w:tr w:rsidR="00503335" w14:paraId="7A60E61A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9F9D6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48C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</w:t>
            </w:r>
            <w:r>
              <w:lastRenderedPageBreak/>
              <w:t>.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DEEEC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lastRenderedPageBreak/>
              <w:t>Los usuarios registrados deben haber hecho compras</w:t>
            </w: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3D9A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 xml:space="preserve">Si no tiene compras registradas muestra mensaje indicando que </w:t>
            </w:r>
            <w:r>
              <w:lastRenderedPageBreak/>
              <w:t>debe realizar compra</w:t>
            </w:r>
          </w:p>
        </w:tc>
      </w:tr>
      <w:tr w:rsidR="00503335" w14:paraId="61479A26" w14:textId="77777777" w:rsidTr="002532EC">
        <w:trPr>
          <w:gridAfter w:val="1"/>
          <w:wAfter w:w="28" w:type="dxa"/>
          <w:trHeight w:val="1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73DF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26FA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E0D2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  <w:tc>
          <w:tcPr>
            <w:tcW w:w="3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A695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</w:p>
        </w:tc>
      </w:tr>
      <w:tr w:rsidR="00503335" w14:paraId="5A574B5A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8D7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C795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El sistema deberá realizar la/s acción /es descrita/s en los pasos 1 al 3 en un máximo de 5 segundos</w:t>
            </w:r>
          </w:p>
        </w:tc>
      </w:tr>
      <w:tr w:rsidR="00503335" w14:paraId="36A19805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2B29B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AC844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Este caso de uso se espera que se lleve a cabo una media de 1 al 10</w:t>
            </w:r>
          </w:p>
        </w:tc>
      </w:tr>
      <w:tr w:rsidR="00503335" w14:paraId="57DC689C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1BDF2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0EDB8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Media</w:t>
            </w:r>
          </w:p>
        </w:tc>
      </w:tr>
      <w:tr w:rsidR="00503335" w14:paraId="39800158" w14:textId="77777777" w:rsidTr="002532EC">
        <w:trPr>
          <w:trHeight w:val="382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60E6D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38B3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Media</w:t>
            </w:r>
          </w:p>
        </w:tc>
      </w:tr>
      <w:tr w:rsidR="00503335" w14:paraId="49720A8E" w14:textId="77777777" w:rsidTr="002532EC">
        <w:trPr>
          <w:trHeight w:val="231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07065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72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D451" w14:textId="77777777" w:rsidR="00503335" w:rsidRDefault="00503335" w:rsidP="00253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Sin comentarios</w:t>
            </w:r>
          </w:p>
        </w:tc>
      </w:tr>
    </w:tbl>
    <w:p w14:paraId="7B37FFE8" w14:textId="77777777" w:rsidR="005710E0" w:rsidRDefault="005710E0" w:rsidP="007163FC">
      <w:pPr>
        <w:ind w:left="0" w:firstLine="0"/>
        <w:rPr>
          <w:lang w:eastAsia="es-ES"/>
        </w:rPr>
      </w:pPr>
    </w:p>
    <w:p w14:paraId="3EA4FE69" w14:textId="77777777" w:rsidR="00DA6E83" w:rsidRDefault="00DA6E83" w:rsidP="007163FC">
      <w:pPr>
        <w:ind w:left="0" w:firstLine="0"/>
        <w:rPr>
          <w:lang w:eastAsia="es-ES"/>
        </w:rPr>
      </w:pPr>
    </w:p>
    <w:p w14:paraId="35621199" w14:textId="77777777" w:rsidR="00DA6E83" w:rsidRDefault="00DA6E83" w:rsidP="007163FC">
      <w:pPr>
        <w:ind w:left="0" w:firstLine="0"/>
        <w:rPr>
          <w:lang w:eastAsia="es-ES"/>
        </w:rPr>
      </w:pPr>
    </w:p>
    <w:p w14:paraId="395E632F" w14:textId="77777777" w:rsidR="00DA6E83" w:rsidRDefault="00DA6E83" w:rsidP="007163FC">
      <w:pPr>
        <w:ind w:left="0" w:firstLine="0"/>
        <w:rPr>
          <w:lang w:eastAsia="es-ES"/>
        </w:rPr>
      </w:pPr>
    </w:p>
    <w:p w14:paraId="3060B136" w14:textId="77777777" w:rsidR="00DA6E83" w:rsidRDefault="00DA6E83" w:rsidP="007163FC">
      <w:pPr>
        <w:ind w:left="0" w:firstLine="0"/>
        <w:rPr>
          <w:lang w:eastAsia="es-ES"/>
        </w:rPr>
      </w:pPr>
    </w:p>
    <w:p w14:paraId="0713661F" w14:textId="77777777" w:rsidR="00DA6E83" w:rsidRDefault="00DA6E83" w:rsidP="007163FC">
      <w:pPr>
        <w:ind w:left="0" w:firstLine="0"/>
        <w:rPr>
          <w:lang w:eastAsia="es-ES"/>
        </w:rPr>
      </w:pPr>
    </w:p>
    <w:p w14:paraId="00EC22B1" w14:textId="77777777" w:rsidR="00DA6E83" w:rsidRDefault="00DA6E83" w:rsidP="007163FC">
      <w:pPr>
        <w:ind w:left="0" w:firstLine="0"/>
        <w:rPr>
          <w:lang w:eastAsia="es-ES"/>
        </w:rPr>
      </w:pPr>
    </w:p>
    <w:p w14:paraId="2EDED8D5" w14:textId="77777777" w:rsidR="00DA6E83" w:rsidRDefault="00DA6E83" w:rsidP="007163FC">
      <w:pPr>
        <w:ind w:left="0" w:firstLine="0"/>
        <w:rPr>
          <w:lang w:eastAsia="es-ES"/>
        </w:rPr>
      </w:pPr>
    </w:p>
    <w:p w14:paraId="59E85F4C" w14:textId="77777777" w:rsidR="00DA6E83" w:rsidRDefault="00DA6E83" w:rsidP="007163FC">
      <w:pPr>
        <w:ind w:left="0" w:firstLine="0"/>
        <w:rPr>
          <w:lang w:eastAsia="es-ES"/>
        </w:rPr>
      </w:pPr>
    </w:p>
    <w:p w14:paraId="7E5CABD9" w14:textId="77777777" w:rsidR="00DA6E83" w:rsidRDefault="00DA6E83" w:rsidP="007163FC">
      <w:pPr>
        <w:ind w:left="0" w:firstLine="0"/>
        <w:rPr>
          <w:lang w:eastAsia="es-ES"/>
        </w:rPr>
      </w:pPr>
    </w:p>
    <w:p w14:paraId="421F731C" w14:textId="77777777" w:rsidR="00DA6E83" w:rsidRDefault="00DA6E83" w:rsidP="007163FC">
      <w:pPr>
        <w:ind w:left="0" w:firstLine="0"/>
        <w:rPr>
          <w:lang w:eastAsia="es-ES"/>
        </w:rPr>
      </w:pPr>
    </w:p>
    <w:p w14:paraId="7044FF46" w14:textId="77777777" w:rsidR="00DA6E83" w:rsidRDefault="00DA6E83" w:rsidP="007163FC">
      <w:pPr>
        <w:ind w:left="0" w:firstLine="0"/>
        <w:rPr>
          <w:lang w:eastAsia="es-ES"/>
        </w:rPr>
      </w:pPr>
    </w:p>
    <w:p w14:paraId="58C5EA89" w14:textId="77777777" w:rsidR="00DA6E83" w:rsidRDefault="00DA6E83" w:rsidP="007163FC">
      <w:pPr>
        <w:ind w:left="0" w:firstLine="0"/>
        <w:rPr>
          <w:lang w:eastAsia="es-ES"/>
        </w:rPr>
      </w:pPr>
    </w:p>
    <w:p w14:paraId="72904266" w14:textId="2D43EA05" w:rsidR="007163FC" w:rsidRDefault="007163FC" w:rsidP="00F34F0D">
      <w:pPr>
        <w:pStyle w:val="Ttulo1"/>
        <w:numPr>
          <w:ilvl w:val="0"/>
          <w:numId w:val="5"/>
        </w:numPr>
      </w:pPr>
      <w:bookmarkStart w:id="13" w:name="_Toc214205159"/>
      <w:r>
        <w:t>Diagrama de clases</w:t>
      </w:r>
      <w:bookmarkEnd w:id="13"/>
    </w:p>
    <w:p w14:paraId="7CCAF19C" w14:textId="285D3773" w:rsidR="007163FC" w:rsidRDefault="005710E0" w:rsidP="007163FC">
      <w:pPr>
        <w:ind w:left="0" w:firstLine="0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01D54F17" wp14:editId="494E1DF6">
            <wp:extent cx="5437414" cy="4531932"/>
            <wp:effectExtent l="0" t="0" r="0" b="2540"/>
            <wp:docPr id="1372399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802" cy="456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A53D" w14:textId="77777777" w:rsidR="0063556F" w:rsidRDefault="0063556F" w:rsidP="007163FC">
      <w:pPr>
        <w:ind w:left="0" w:firstLine="0"/>
        <w:rPr>
          <w:lang w:eastAsia="es-ES"/>
        </w:rPr>
      </w:pPr>
    </w:p>
    <w:p w14:paraId="2C687E39" w14:textId="77777777" w:rsidR="0063556F" w:rsidRDefault="0063556F" w:rsidP="007163FC">
      <w:pPr>
        <w:ind w:left="0" w:firstLine="0"/>
        <w:rPr>
          <w:lang w:eastAsia="es-ES"/>
        </w:rPr>
      </w:pPr>
    </w:p>
    <w:p w14:paraId="229C7C5F" w14:textId="77777777" w:rsidR="0063556F" w:rsidRDefault="0063556F" w:rsidP="007163FC">
      <w:pPr>
        <w:ind w:left="0" w:firstLine="0"/>
        <w:rPr>
          <w:lang w:eastAsia="es-ES"/>
        </w:rPr>
      </w:pPr>
    </w:p>
    <w:p w14:paraId="2EA4EAA4" w14:textId="77777777" w:rsidR="0063556F" w:rsidRDefault="0063556F" w:rsidP="007163FC">
      <w:pPr>
        <w:ind w:left="0" w:firstLine="0"/>
        <w:rPr>
          <w:lang w:eastAsia="es-ES"/>
        </w:rPr>
      </w:pPr>
    </w:p>
    <w:p w14:paraId="78FF319F" w14:textId="77777777" w:rsidR="0063556F" w:rsidRDefault="0063556F" w:rsidP="007163FC">
      <w:pPr>
        <w:ind w:left="0" w:firstLine="0"/>
        <w:rPr>
          <w:lang w:eastAsia="es-ES"/>
        </w:rPr>
      </w:pPr>
    </w:p>
    <w:p w14:paraId="65329844" w14:textId="77777777" w:rsidR="0063556F" w:rsidRDefault="0063556F" w:rsidP="007163FC">
      <w:pPr>
        <w:ind w:left="0" w:firstLine="0"/>
        <w:rPr>
          <w:lang w:eastAsia="es-ES"/>
        </w:rPr>
      </w:pPr>
    </w:p>
    <w:p w14:paraId="186E77D2" w14:textId="77777777" w:rsidR="0063556F" w:rsidRDefault="0063556F" w:rsidP="007163FC">
      <w:pPr>
        <w:ind w:left="0" w:firstLine="0"/>
        <w:rPr>
          <w:lang w:eastAsia="es-ES"/>
        </w:rPr>
      </w:pPr>
    </w:p>
    <w:p w14:paraId="10E5DF95" w14:textId="77777777" w:rsidR="0063556F" w:rsidRDefault="0063556F" w:rsidP="007163FC">
      <w:pPr>
        <w:ind w:left="0" w:firstLine="0"/>
        <w:rPr>
          <w:lang w:eastAsia="es-ES"/>
        </w:rPr>
      </w:pPr>
    </w:p>
    <w:p w14:paraId="3A950BCD" w14:textId="3AF809F6" w:rsidR="0063556F" w:rsidRDefault="0063556F" w:rsidP="00F34F0D">
      <w:pPr>
        <w:pStyle w:val="Ttulo1"/>
        <w:numPr>
          <w:ilvl w:val="0"/>
          <w:numId w:val="5"/>
        </w:numPr>
      </w:pPr>
      <w:bookmarkStart w:id="14" w:name="_Toc214205160"/>
      <w:r>
        <w:t>Diagrama de secuencia</w:t>
      </w:r>
      <w:bookmarkEnd w:id="14"/>
    </w:p>
    <w:p w14:paraId="7E1A2149" w14:textId="0D2BCF75" w:rsidR="0063556F" w:rsidRDefault="0063556F" w:rsidP="0063556F">
      <w:pPr>
        <w:ind w:left="0" w:firstLine="0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2E314625" wp14:editId="00991E4B">
            <wp:extent cx="6117590" cy="4321810"/>
            <wp:effectExtent l="0" t="0" r="0" b="2540"/>
            <wp:docPr id="6072364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3ADA" w14:textId="77777777" w:rsidR="0063556F" w:rsidRDefault="0063556F" w:rsidP="0063556F">
      <w:pPr>
        <w:ind w:left="0" w:firstLine="0"/>
        <w:rPr>
          <w:lang w:eastAsia="es-ES"/>
        </w:rPr>
      </w:pPr>
    </w:p>
    <w:p w14:paraId="3640EF20" w14:textId="77777777" w:rsidR="0063556F" w:rsidRPr="0063556F" w:rsidRDefault="0063556F" w:rsidP="0063556F">
      <w:pPr>
        <w:ind w:left="0" w:firstLine="0"/>
        <w:rPr>
          <w:lang w:eastAsia="es-ES"/>
        </w:rPr>
      </w:pPr>
    </w:p>
    <w:p w14:paraId="0D9BB3CE" w14:textId="321A6B59" w:rsidR="007163FC" w:rsidRDefault="007163FC" w:rsidP="00F34F0D">
      <w:pPr>
        <w:pStyle w:val="Ttulo1"/>
        <w:numPr>
          <w:ilvl w:val="0"/>
          <w:numId w:val="5"/>
        </w:numPr>
      </w:pPr>
      <w:bookmarkStart w:id="15" w:name="_Toc214205161"/>
      <w:r>
        <w:lastRenderedPageBreak/>
        <w:t>Diagrama de componentes</w:t>
      </w:r>
      <w:bookmarkEnd w:id="15"/>
    </w:p>
    <w:p w14:paraId="3AEACF8B" w14:textId="4E419375" w:rsidR="001607A4" w:rsidRDefault="001607A4" w:rsidP="007163FC">
      <w:pPr>
        <w:ind w:left="0" w:firstLine="0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7490FC27" wp14:editId="2C48581C">
            <wp:extent cx="6113780" cy="3206115"/>
            <wp:effectExtent l="0" t="0" r="1270" b="0"/>
            <wp:docPr id="6847528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187B" w14:textId="77777777" w:rsidR="001607A4" w:rsidRDefault="001607A4" w:rsidP="007163FC">
      <w:pPr>
        <w:ind w:left="0" w:firstLine="0"/>
        <w:rPr>
          <w:lang w:eastAsia="es-ES"/>
        </w:rPr>
      </w:pPr>
    </w:p>
    <w:p w14:paraId="4987BF3E" w14:textId="77777777" w:rsidR="001607A4" w:rsidRDefault="001607A4" w:rsidP="007163FC">
      <w:pPr>
        <w:ind w:left="0" w:firstLine="0"/>
        <w:rPr>
          <w:lang w:eastAsia="es-ES"/>
        </w:rPr>
      </w:pPr>
    </w:p>
    <w:p w14:paraId="31074198" w14:textId="77777777" w:rsidR="001607A4" w:rsidRDefault="001607A4" w:rsidP="007163FC">
      <w:pPr>
        <w:ind w:left="0" w:firstLine="0"/>
        <w:rPr>
          <w:lang w:eastAsia="es-ES"/>
        </w:rPr>
      </w:pPr>
    </w:p>
    <w:p w14:paraId="19679931" w14:textId="77777777" w:rsidR="001607A4" w:rsidRDefault="001607A4" w:rsidP="007163FC">
      <w:pPr>
        <w:ind w:left="0" w:firstLine="0"/>
        <w:rPr>
          <w:lang w:eastAsia="es-ES"/>
        </w:rPr>
      </w:pPr>
    </w:p>
    <w:p w14:paraId="0463E665" w14:textId="77777777" w:rsidR="001607A4" w:rsidRDefault="001607A4" w:rsidP="007163FC">
      <w:pPr>
        <w:ind w:left="0" w:firstLine="0"/>
        <w:rPr>
          <w:lang w:eastAsia="es-ES"/>
        </w:rPr>
      </w:pPr>
    </w:p>
    <w:p w14:paraId="628ADECB" w14:textId="77777777" w:rsidR="001607A4" w:rsidRDefault="001607A4" w:rsidP="007163FC">
      <w:pPr>
        <w:ind w:left="0" w:firstLine="0"/>
        <w:rPr>
          <w:lang w:eastAsia="es-ES"/>
        </w:rPr>
      </w:pPr>
    </w:p>
    <w:p w14:paraId="6E499CAD" w14:textId="77777777" w:rsidR="001607A4" w:rsidRDefault="001607A4" w:rsidP="007163FC">
      <w:pPr>
        <w:ind w:left="0" w:firstLine="0"/>
        <w:rPr>
          <w:lang w:eastAsia="es-ES"/>
        </w:rPr>
      </w:pPr>
    </w:p>
    <w:p w14:paraId="13191C51" w14:textId="77777777" w:rsidR="001607A4" w:rsidRDefault="001607A4" w:rsidP="007163FC">
      <w:pPr>
        <w:ind w:left="0" w:firstLine="0"/>
        <w:rPr>
          <w:lang w:eastAsia="es-ES"/>
        </w:rPr>
      </w:pPr>
    </w:p>
    <w:p w14:paraId="126CE649" w14:textId="77777777" w:rsidR="001607A4" w:rsidRDefault="001607A4" w:rsidP="007163FC">
      <w:pPr>
        <w:ind w:left="0" w:firstLine="0"/>
        <w:rPr>
          <w:lang w:eastAsia="es-ES"/>
        </w:rPr>
      </w:pPr>
    </w:p>
    <w:p w14:paraId="673AD006" w14:textId="790A55A4" w:rsidR="007163FC" w:rsidRDefault="007163FC" w:rsidP="00F34F0D">
      <w:pPr>
        <w:pStyle w:val="Ttulo1"/>
        <w:numPr>
          <w:ilvl w:val="0"/>
          <w:numId w:val="5"/>
        </w:numPr>
      </w:pPr>
      <w:bookmarkStart w:id="16" w:name="_Toc214205162"/>
      <w:r>
        <w:lastRenderedPageBreak/>
        <w:t>Diagrama de despliegue</w:t>
      </w:r>
      <w:bookmarkEnd w:id="16"/>
    </w:p>
    <w:p w14:paraId="21EDFE0E" w14:textId="2A1E3CDF" w:rsidR="007163FC" w:rsidRDefault="001607A4" w:rsidP="007163FC">
      <w:pPr>
        <w:ind w:left="0" w:firstLine="0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403D41B1" wp14:editId="1E5B281A">
            <wp:extent cx="6113780" cy="5275580"/>
            <wp:effectExtent l="0" t="0" r="1270" b="1270"/>
            <wp:docPr id="5215988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527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4977" w14:textId="77777777" w:rsidR="001607A4" w:rsidRDefault="001607A4" w:rsidP="007163FC">
      <w:pPr>
        <w:ind w:left="0" w:firstLine="0"/>
        <w:rPr>
          <w:lang w:eastAsia="es-ES"/>
        </w:rPr>
      </w:pPr>
    </w:p>
    <w:p w14:paraId="6E728243" w14:textId="77777777" w:rsidR="001607A4" w:rsidRDefault="001607A4" w:rsidP="007163FC">
      <w:pPr>
        <w:ind w:left="0" w:firstLine="0"/>
        <w:rPr>
          <w:lang w:eastAsia="es-ES"/>
        </w:rPr>
      </w:pPr>
    </w:p>
    <w:p w14:paraId="1B82B567" w14:textId="77777777" w:rsidR="001607A4" w:rsidRDefault="001607A4" w:rsidP="007163FC">
      <w:pPr>
        <w:ind w:left="0" w:firstLine="0"/>
        <w:rPr>
          <w:lang w:eastAsia="es-ES"/>
        </w:rPr>
      </w:pPr>
    </w:p>
    <w:p w14:paraId="31EFAA87" w14:textId="5E933310" w:rsidR="007163FC" w:rsidRDefault="007163FC" w:rsidP="00F34F0D">
      <w:pPr>
        <w:pStyle w:val="Ttulo1"/>
        <w:numPr>
          <w:ilvl w:val="0"/>
          <w:numId w:val="5"/>
        </w:numPr>
      </w:pPr>
      <w:bookmarkStart w:id="17" w:name="_Toc214205163"/>
      <w:r>
        <w:lastRenderedPageBreak/>
        <w:t>Modelo de base de datos</w:t>
      </w:r>
      <w:bookmarkEnd w:id="17"/>
    </w:p>
    <w:p w14:paraId="7DF48DD5" w14:textId="76433798" w:rsidR="00FE7BAA" w:rsidRDefault="00FE7BAA" w:rsidP="00FE7BAA">
      <w:pPr>
        <w:rPr>
          <w:lang w:eastAsia="es-ES"/>
        </w:rPr>
      </w:pPr>
      <w:r>
        <w:rPr>
          <w:noProof/>
          <w:lang w:eastAsia="es-ES"/>
        </w:rPr>
        <w:drawing>
          <wp:anchor distT="0" distB="0" distL="114300" distR="114300" simplePos="0" relativeHeight="251662336" behindDoc="0" locked="0" layoutInCell="1" allowOverlap="1" wp14:anchorId="2E207F53" wp14:editId="129570BD">
            <wp:simplePos x="0" y="0"/>
            <wp:positionH relativeFrom="page">
              <wp:align>left</wp:align>
            </wp:positionH>
            <wp:positionV relativeFrom="paragraph">
              <wp:posOffset>313748</wp:posOffset>
            </wp:positionV>
            <wp:extent cx="7117080" cy="2057400"/>
            <wp:effectExtent l="0" t="0" r="7620" b="0"/>
            <wp:wrapSquare wrapText="bothSides"/>
            <wp:docPr id="14401169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0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8CF79" w14:textId="24F9699A" w:rsidR="00FE7BAA" w:rsidRDefault="000C7A85" w:rsidP="00F34F0D">
      <w:pPr>
        <w:pStyle w:val="Ttulo1"/>
        <w:numPr>
          <w:ilvl w:val="0"/>
          <w:numId w:val="5"/>
        </w:numPr>
      </w:pPr>
      <w:bookmarkStart w:id="18" w:name="_Toc214205164"/>
      <w:r>
        <w:t>Casos de uso</w:t>
      </w:r>
      <w:bookmarkEnd w:id="18"/>
      <w:r>
        <w:t xml:space="preserve"> 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29601E" w14:paraId="191A3784" w14:textId="77777777" w:rsidTr="00121A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9014336" w14:textId="0477BA09" w:rsidR="0029601E" w:rsidRDefault="0029601E" w:rsidP="000C7A85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CAMPO</w:t>
            </w:r>
          </w:p>
        </w:tc>
        <w:tc>
          <w:tcPr>
            <w:tcW w:w="6798" w:type="dxa"/>
          </w:tcPr>
          <w:p w14:paraId="607C3C17" w14:textId="68C6BB11" w:rsidR="0029601E" w:rsidRDefault="0029601E" w:rsidP="000C7A85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DETALLE</w:t>
            </w:r>
          </w:p>
        </w:tc>
      </w:tr>
      <w:tr w:rsidR="0029601E" w14:paraId="73397BFC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82441D5" w14:textId="467D10E4" w:rsidR="0029601E" w:rsidRDefault="0029601E" w:rsidP="000C7A85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NOMBRE</w:t>
            </w:r>
          </w:p>
        </w:tc>
        <w:tc>
          <w:tcPr>
            <w:tcW w:w="6798" w:type="dxa"/>
          </w:tcPr>
          <w:p w14:paraId="61FE48BE" w14:textId="184604AC" w:rsidR="0029601E" w:rsidRDefault="00121A93" w:rsidP="000C7A85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CU01 – Registrar caficultor y finca</w:t>
            </w:r>
          </w:p>
        </w:tc>
      </w:tr>
      <w:tr w:rsidR="0029601E" w14:paraId="5BF67244" w14:textId="77777777" w:rsidTr="00121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D24F130" w14:textId="6A05A22F" w:rsidR="0029601E" w:rsidRDefault="0029601E" w:rsidP="000C7A85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DESCRIPCION</w:t>
            </w:r>
          </w:p>
        </w:tc>
        <w:tc>
          <w:tcPr>
            <w:tcW w:w="6798" w:type="dxa"/>
          </w:tcPr>
          <w:p w14:paraId="2D45706B" w14:textId="1D154EDA" w:rsidR="0029601E" w:rsidRDefault="00121A93" w:rsidP="00121A93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Permite al caficultor crear su cuenta en la plataforma y registrar la información básica de su perfil y de la finca, para que los consumidores puedan conocer su historia y origen del café.</w:t>
            </w:r>
          </w:p>
        </w:tc>
      </w:tr>
      <w:tr w:rsidR="0029601E" w14:paraId="6C97323A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004CE52" w14:textId="5ED311BE" w:rsidR="0029601E" w:rsidRPr="0029601E" w:rsidRDefault="0029601E" w:rsidP="000C7A85">
            <w:pPr>
              <w:ind w:left="0" w:firstLine="0"/>
              <w:rPr>
                <w:b w:val="0"/>
                <w:bCs w:val="0"/>
                <w:lang w:eastAsia="es-ES"/>
              </w:rPr>
            </w:pPr>
            <w:r>
              <w:rPr>
                <w:lang w:eastAsia="es-ES"/>
              </w:rPr>
              <w:t>ACTORES</w:t>
            </w:r>
          </w:p>
        </w:tc>
        <w:tc>
          <w:tcPr>
            <w:tcW w:w="6798" w:type="dxa"/>
          </w:tcPr>
          <w:p w14:paraId="536BE0AD" w14:textId="471E3634" w:rsidR="0029601E" w:rsidRDefault="00121A93" w:rsidP="00121A93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Caficultor (principal)</w:t>
            </w:r>
          </w:p>
        </w:tc>
      </w:tr>
      <w:tr w:rsidR="0029601E" w14:paraId="7373A655" w14:textId="77777777" w:rsidTr="00121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3EEAE1B" w14:textId="098CAE5D" w:rsidR="0029601E" w:rsidRDefault="0029601E" w:rsidP="000C7A85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PRIORIDAD</w:t>
            </w:r>
          </w:p>
        </w:tc>
        <w:tc>
          <w:tcPr>
            <w:tcW w:w="6798" w:type="dxa"/>
          </w:tcPr>
          <w:p w14:paraId="569A2B15" w14:textId="53A489D2" w:rsidR="0029601E" w:rsidRDefault="00121A93" w:rsidP="00121A93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Alta</w:t>
            </w:r>
          </w:p>
        </w:tc>
      </w:tr>
      <w:tr w:rsidR="0029601E" w14:paraId="597F7FA6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0280002" w14:textId="2CB971DF" w:rsidR="0029601E" w:rsidRDefault="0029601E" w:rsidP="000C7A85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PRECONDICIONES</w:t>
            </w:r>
          </w:p>
        </w:tc>
        <w:tc>
          <w:tcPr>
            <w:tcW w:w="6798" w:type="dxa"/>
          </w:tcPr>
          <w:p w14:paraId="2995237F" w14:textId="3706A668" w:rsidR="0029601E" w:rsidRDefault="00121A93" w:rsidP="00121A93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El caficultor no debe estar registrado en el sistema.</w:t>
            </w:r>
            <w:r w:rsidRPr="00121A93">
              <w:rPr>
                <w:lang w:eastAsia="es-ES"/>
              </w:rPr>
              <w:br/>
              <w:t>- El sistema debe estar disponible.</w:t>
            </w:r>
          </w:p>
        </w:tc>
      </w:tr>
      <w:tr w:rsidR="0029601E" w14:paraId="743A85AB" w14:textId="77777777" w:rsidTr="00121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C1B697C" w14:textId="55B02ACC" w:rsidR="0029601E" w:rsidRDefault="0029601E" w:rsidP="000C7A85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 NORMAL</w:t>
            </w:r>
          </w:p>
        </w:tc>
        <w:tc>
          <w:tcPr>
            <w:tcW w:w="6798" w:type="dxa"/>
          </w:tcPr>
          <w:p w14:paraId="52AA8EF1" w14:textId="37F15C93" w:rsidR="0029601E" w:rsidRDefault="00121A93" w:rsidP="00121A93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 xml:space="preserve">1. El caficultor accede a la opción </w:t>
            </w:r>
            <w:r w:rsidRPr="00121A93">
              <w:rPr>
                <w:b/>
                <w:bCs/>
                <w:lang w:eastAsia="es-ES"/>
              </w:rPr>
              <w:t>“Registrarme”</w:t>
            </w:r>
            <w:r w:rsidRPr="00121A93">
              <w:rPr>
                <w:lang w:eastAsia="es-ES"/>
              </w:rPr>
              <w:t xml:space="preserve"> en la plataforma.</w:t>
            </w:r>
            <w:r w:rsidRPr="00121A93">
              <w:rPr>
                <w:lang w:eastAsia="es-ES"/>
              </w:rPr>
              <w:br/>
              <w:t>2. El sistema muestra el formulario de registro de usuario y finca (datos personales, finca, ubicación, breve historia, datos de contacto).</w:t>
            </w:r>
            <w:r w:rsidRPr="00121A93">
              <w:rPr>
                <w:lang w:eastAsia="es-ES"/>
              </w:rPr>
              <w:br/>
              <w:t xml:space="preserve">3. </w:t>
            </w:r>
            <w:proofErr w:type="gramStart"/>
            <w:r w:rsidRPr="00121A93">
              <w:rPr>
                <w:lang w:eastAsia="es-ES"/>
              </w:rPr>
              <w:t>El caficultora diligencia</w:t>
            </w:r>
            <w:proofErr w:type="gramEnd"/>
            <w:r w:rsidRPr="00121A93">
              <w:rPr>
                <w:lang w:eastAsia="es-ES"/>
              </w:rPr>
              <w:t xml:space="preserve"> todos los campos obligatorios y confirma el envío del formulario.</w:t>
            </w:r>
            <w:r w:rsidRPr="00121A93">
              <w:rPr>
                <w:lang w:eastAsia="es-ES"/>
              </w:rPr>
              <w:br/>
              <w:t>4. El sistema valida formato y obligatoriedad de los datos.</w:t>
            </w:r>
            <w:r w:rsidRPr="00121A93">
              <w:rPr>
                <w:lang w:eastAsia="es-ES"/>
              </w:rPr>
              <w:br/>
              <w:t xml:space="preserve">5. El sistema crea la cuenta del caficultor y registra la información </w:t>
            </w:r>
            <w:r w:rsidRPr="00121A93">
              <w:rPr>
                <w:lang w:eastAsia="es-ES"/>
              </w:rPr>
              <w:lastRenderedPageBreak/>
              <w:t>de la finca.</w:t>
            </w:r>
            <w:r w:rsidRPr="00121A93">
              <w:rPr>
                <w:lang w:eastAsia="es-ES"/>
              </w:rPr>
              <w:br/>
              <w:t>6. El sistema notifica el registro exitoso y ofrece ir a la pantalla de inicio de sesión.</w:t>
            </w:r>
          </w:p>
        </w:tc>
      </w:tr>
      <w:tr w:rsidR="0029601E" w14:paraId="174C8C05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386AC39" w14:textId="5EC2F7CE" w:rsidR="0029601E" w:rsidRDefault="0029601E" w:rsidP="00121A93">
            <w:pPr>
              <w:ind w:left="0" w:firstLine="0"/>
              <w:jc w:val="left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FLUJOS ALTERNOS</w:t>
            </w:r>
          </w:p>
        </w:tc>
        <w:tc>
          <w:tcPr>
            <w:tcW w:w="6798" w:type="dxa"/>
          </w:tcPr>
          <w:p w14:paraId="1089F36E" w14:textId="522F06A6" w:rsidR="0029601E" w:rsidRDefault="00121A93" w:rsidP="00121A93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 xml:space="preserve">A1: </w:t>
            </w:r>
            <w:r w:rsidRPr="00121A93">
              <w:rPr>
                <w:b/>
                <w:bCs/>
                <w:lang w:eastAsia="es-ES"/>
              </w:rPr>
              <w:t>Datos incompletos o con formato inválido</w:t>
            </w:r>
            <w:r w:rsidRPr="00121A93">
              <w:rPr>
                <w:lang w:eastAsia="es-ES"/>
              </w:rPr>
              <w:br/>
              <w:t>1. En el paso 4, si falta información obligatoria o hay datos inválidos, el sistema marca los campos con error y muestra mensajes de ayuda.</w:t>
            </w:r>
            <w:r w:rsidRPr="00121A93">
              <w:rPr>
                <w:lang w:eastAsia="es-ES"/>
              </w:rPr>
              <w:br/>
              <w:t>2. El caficultor corrige la información y vuelve al paso 3.</w:t>
            </w:r>
            <w:r>
              <w:rPr>
                <w:lang w:eastAsia="es-ES"/>
              </w:rPr>
              <w:br/>
            </w:r>
            <w:r w:rsidRPr="00121A93">
              <w:rPr>
                <w:lang w:eastAsia="es-ES"/>
              </w:rPr>
              <w:t xml:space="preserve">A2: </w:t>
            </w:r>
            <w:r w:rsidRPr="00121A93">
              <w:rPr>
                <w:b/>
                <w:bCs/>
                <w:lang w:eastAsia="es-ES"/>
              </w:rPr>
              <w:t>Correo ya registrado</w:t>
            </w:r>
            <w:r w:rsidRPr="00121A93">
              <w:rPr>
                <w:lang w:eastAsia="es-ES"/>
              </w:rPr>
              <w:br/>
              <w:t>1. En el paso 4, si el correo ya existe, el sistema informa que la cuenta ya está creada e invita a iniciar sesión o recuperar contraseña.</w:t>
            </w:r>
          </w:p>
        </w:tc>
      </w:tr>
      <w:tr w:rsidR="0029601E" w14:paraId="5ADC32F0" w14:textId="77777777" w:rsidTr="00121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DC4887E" w14:textId="56DCE80B" w:rsidR="0029601E" w:rsidRDefault="0029601E" w:rsidP="000C7A85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POSTCONDICION</w:t>
            </w:r>
          </w:p>
        </w:tc>
        <w:tc>
          <w:tcPr>
            <w:tcW w:w="6798" w:type="dxa"/>
          </w:tcPr>
          <w:p w14:paraId="57B521BD" w14:textId="24162174" w:rsidR="0029601E" w:rsidRDefault="00121A93" w:rsidP="00121A93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El caficultor queda registrado en el sistema con su finca asociada y puede autenticarse.</w:t>
            </w:r>
            <w:r w:rsidRPr="00121A93">
              <w:rPr>
                <w:lang w:eastAsia="es-ES"/>
              </w:rPr>
              <w:br/>
              <w:t>- Su perfil queda pendiente o disponible para validación por parte del administrador (según política).</w:t>
            </w:r>
          </w:p>
        </w:tc>
      </w:tr>
      <w:tr w:rsidR="0029601E" w14:paraId="0ABFDCBB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E40B445" w14:textId="6C398D7E" w:rsidR="0029601E" w:rsidRDefault="0029601E" w:rsidP="000C7A85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EXCEPCIONES</w:t>
            </w:r>
          </w:p>
        </w:tc>
        <w:tc>
          <w:tcPr>
            <w:tcW w:w="6798" w:type="dxa"/>
          </w:tcPr>
          <w:p w14:paraId="4350B86C" w14:textId="3776ED77" w:rsidR="0029601E" w:rsidRDefault="00121A93" w:rsidP="00121A93">
            <w:pPr>
              <w:spacing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Falla de conexión o error de servidor durante el registro: se anula la operación y se muestra mensaje para intentar más tarde.</w:t>
            </w:r>
            <w:r w:rsidRPr="00121A93">
              <w:rPr>
                <w:lang w:eastAsia="es-ES"/>
              </w:rPr>
              <w:br/>
              <w:t>- Caída de la base de datos: el sistema informa indisponibilidad temporal.</w:t>
            </w:r>
          </w:p>
        </w:tc>
      </w:tr>
    </w:tbl>
    <w:p w14:paraId="4D935CA1" w14:textId="77777777" w:rsidR="000C7A85" w:rsidRDefault="000C7A85" w:rsidP="000C7A85">
      <w:pPr>
        <w:ind w:left="0" w:firstLine="0"/>
        <w:rPr>
          <w:lang w:eastAsia="es-ES"/>
        </w:rPr>
      </w:pP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121A93" w14:paraId="58F423F3" w14:textId="77777777" w:rsidTr="00121A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9E7E77C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CAMPO</w:t>
            </w:r>
          </w:p>
        </w:tc>
        <w:tc>
          <w:tcPr>
            <w:tcW w:w="6798" w:type="dxa"/>
          </w:tcPr>
          <w:p w14:paraId="00A87098" w14:textId="77777777" w:rsidR="00121A93" w:rsidRDefault="00121A93" w:rsidP="00C66341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DETALLE</w:t>
            </w:r>
          </w:p>
        </w:tc>
      </w:tr>
      <w:tr w:rsidR="00121A93" w14:paraId="35E6BB0B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9140BFA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NOMBRE</w:t>
            </w:r>
          </w:p>
        </w:tc>
        <w:tc>
          <w:tcPr>
            <w:tcW w:w="6798" w:type="dxa"/>
          </w:tcPr>
          <w:p w14:paraId="011C4DF1" w14:textId="271C72ED" w:rsidR="00121A93" w:rsidRDefault="00121A93" w:rsidP="00121A93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CU02 – Autenticar usuario (</w:t>
            </w:r>
            <w:proofErr w:type="spellStart"/>
            <w:r w:rsidRPr="00121A93">
              <w:rPr>
                <w:lang w:eastAsia="es-ES"/>
              </w:rPr>
              <w:t>login</w:t>
            </w:r>
            <w:proofErr w:type="spellEnd"/>
            <w:r w:rsidRPr="00121A93">
              <w:rPr>
                <w:lang w:eastAsia="es-ES"/>
              </w:rPr>
              <w:t>)</w:t>
            </w:r>
          </w:p>
        </w:tc>
      </w:tr>
      <w:tr w:rsidR="00121A93" w14:paraId="7762C98B" w14:textId="77777777" w:rsidTr="00121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FA25A14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DESCRIPCION</w:t>
            </w:r>
          </w:p>
        </w:tc>
        <w:tc>
          <w:tcPr>
            <w:tcW w:w="6798" w:type="dxa"/>
          </w:tcPr>
          <w:p w14:paraId="4266A8B4" w14:textId="6F46525F" w:rsidR="00121A93" w:rsidRDefault="00121A93" w:rsidP="00121A93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Permite que caficultores, consumidores y administradores ingresen al sistema mediante usuario y contraseña para acceder a sus funcionalidades.</w:t>
            </w:r>
          </w:p>
        </w:tc>
      </w:tr>
      <w:tr w:rsidR="00121A93" w14:paraId="51AE6BA4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3DAD6A1" w14:textId="77777777" w:rsidR="00121A93" w:rsidRPr="0029601E" w:rsidRDefault="00121A93" w:rsidP="00C66341">
            <w:pPr>
              <w:ind w:left="0" w:firstLine="0"/>
              <w:rPr>
                <w:b w:val="0"/>
                <w:bCs w:val="0"/>
                <w:lang w:eastAsia="es-ES"/>
              </w:rPr>
            </w:pPr>
            <w:r>
              <w:rPr>
                <w:lang w:eastAsia="es-ES"/>
              </w:rPr>
              <w:t>ACTORES</w:t>
            </w:r>
          </w:p>
        </w:tc>
        <w:tc>
          <w:tcPr>
            <w:tcW w:w="6798" w:type="dxa"/>
          </w:tcPr>
          <w:p w14:paraId="1D689F27" w14:textId="42DF27D5" w:rsidR="00121A93" w:rsidRDefault="00121A93" w:rsidP="00121A93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Caficultor, Consumidor, Administrador (principales)</w:t>
            </w:r>
          </w:p>
        </w:tc>
      </w:tr>
      <w:tr w:rsidR="00121A93" w14:paraId="2661EB4C" w14:textId="77777777" w:rsidTr="00121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B644F91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PRIORIDAD</w:t>
            </w:r>
          </w:p>
        </w:tc>
        <w:tc>
          <w:tcPr>
            <w:tcW w:w="6798" w:type="dxa"/>
          </w:tcPr>
          <w:p w14:paraId="424D311D" w14:textId="4AF86190" w:rsidR="00121A93" w:rsidRDefault="00121A93" w:rsidP="00121A93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Alta</w:t>
            </w:r>
          </w:p>
        </w:tc>
      </w:tr>
      <w:tr w:rsidR="00121A93" w14:paraId="2DD64223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58C7A36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PRECONDICIONES</w:t>
            </w:r>
          </w:p>
        </w:tc>
        <w:tc>
          <w:tcPr>
            <w:tcW w:w="6798" w:type="dxa"/>
          </w:tcPr>
          <w:p w14:paraId="4939148D" w14:textId="0E0BE065" w:rsidR="00121A93" w:rsidRDefault="00121A93" w:rsidP="00121A93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El usuario debe estar previamente registrado.</w:t>
            </w:r>
            <w:r w:rsidRPr="00121A93">
              <w:rPr>
                <w:lang w:eastAsia="es-ES"/>
              </w:rPr>
              <w:br/>
              <w:t>- Debe disponer de credenciales (correo/usuario y contraseña).</w:t>
            </w:r>
          </w:p>
        </w:tc>
      </w:tr>
      <w:tr w:rsidR="00121A93" w14:paraId="5E09CF39" w14:textId="77777777" w:rsidTr="00121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FB3F52F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 NORMAL</w:t>
            </w:r>
          </w:p>
        </w:tc>
        <w:tc>
          <w:tcPr>
            <w:tcW w:w="6798" w:type="dxa"/>
          </w:tcPr>
          <w:p w14:paraId="05D1D5F5" w14:textId="6C99DF6F" w:rsidR="00121A93" w:rsidRDefault="00121A93" w:rsidP="00121A93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 xml:space="preserve">1. El usuario accede a la opción </w:t>
            </w:r>
            <w:r w:rsidRPr="00121A93">
              <w:rPr>
                <w:b/>
                <w:bCs/>
                <w:lang w:eastAsia="es-ES"/>
              </w:rPr>
              <w:t>“Iniciar sesión”</w:t>
            </w:r>
            <w:r w:rsidRPr="00121A93">
              <w:rPr>
                <w:lang w:eastAsia="es-ES"/>
              </w:rPr>
              <w:t>.</w:t>
            </w:r>
            <w:r w:rsidRPr="00121A93">
              <w:rPr>
                <w:lang w:eastAsia="es-ES"/>
              </w:rPr>
              <w:br/>
              <w:t>2. El sistema muestra el formulario de autenticación.</w:t>
            </w:r>
            <w:r w:rsidRPr="00121A93">
              <w:rPr>
                <w:lang w:eastAsia="es-ES"/>
              </w:rPr>
              <w:br/>
              <w:t>3. El usuario ingresa sus credenciales y selecciona “Ingresar”.</w:t>
            </w:r>
            <w:r w:rsidRPr="00121A93">
              <w:rPr>
                <w:lang w:eastAsia="es-ES"/>
              </w:rPr>
              <w:br/>
              <w:t>4. El sistema valida las credenciales.</w:t>
            </w:r>
            <w:r w:rsidRPr="00121A93">
              <w:rPr>
                <w:lang w:eastAsia="es-ES"/>
              </w:rPr>
              <w:br/>
            </w:r>
            <w:r w:rsidRPr="00121A93">
              <w:rPr>
                <w:lang w:eastAsia="es-ES"/>
              </w:rPr>
              <w:lastRenderedPageBreak/>
              <w:t>5. El sistema permite el acceso y redirige al tablero correspondiente según el rol (caficultor, consumidor, administrador).</w:t>
            </w:r>
          </w:p>
        </w:tc>
      </w:tr>
      <w:tr w:rsidR="00121A93" w14:paraId="729EF723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95FB8E4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FLUJOS ALTERNOS</w:t>
            </w:r>
          </w:p>
        </w:tc>
        <w:tc>
          <w:tcPr>
            <w:tcW w:w="6798" w:type="dxa"/>
          </w:tcPr>
          <w:p w14:paraId="2844CDFC" w14:textId="2CB27F6F" w:rsidR="00121A93" w:rsidRDefault="00121A93" w:rsidP="00121A93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 xml:space="preserve">A1: </w:t>
            </w:r>
            <w:r w:rsidRPr="00121A93">
              <w:rPr>
                <w:b/>
                <w:bCs/>
                <w:lang w:eastAsia="es-ES"/>
              </w:rPr>
              <w:t>Recordar contraseña</w:t>
            </w:r>
            <w:r w:rsidRPr="00121A93">
              <w:rPr>
                <w:lang w:eastAsia="es-ES"/>
              </w:rPr>
              <w:br/>
              <w:t>1. En el paso 3, el usuario selecciona “Olvidé mi contraseña”.</w:t>
            </w:r>
            <w:r w:rsidRPr="00121A93">
              <w:rPr>
                <w:lang w:eastAsia="es-ES"/>
              </w:rPr>
              <w:br/>
              <w:t>2. El sistema solicita correo registrado y envía instrucciones para restablecerla.</w:t>
            </w:r>
            <w:r w:rsidRPr="00121A93">
              <w:rPr>
                <w:lang w:eastAsia="es-ES"/>
              </w:rPr>
              <w:br/>
            </w:r>
            <w:r w:rsidRPr="00121A93">
              <w:rPr>
                <w:lang w:eastAsia="es-ES"/>
              </w:rPr>
              <w:br/>
              <w:t xml:space="preserve">A2: </w:t>
            </w:r>
            <w:r w:rsidRPr="00121A93">
              <w:rPr>
                <w:b/>
                <w:bCs/>
                <w:lang w:eastAsia="es-ES"/>
              </w:rPr>
              <w:t>Cuenta sin validar (en caficultor)</w:t>
            </w:r>
            <w:r w:rsidRPr="00121A93">
              <w:rPr>
                <w:lang w:eastAsia="es-ES"/>
              </w:rPr>
              <w:br/>
              <w:t>1. Si la cuenta de caficultor está pendiente de validación, el sistema informa el estado y restringe funciones sensibles hasta completar la validación.</w:t>
            </w:r>
          </w:p>
        </w:tc>
      </w:tr>
      <w:tr w:rsidR="00121A93" w14:paraId="15133EDB" w14:textId="77777777" w:rsidTr="00121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77BFB91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POSTCONDICION</w:t>
            </w:r>
          </w:p>
        </w:tc>
        <w:tc>
          <w:tcPr>
            <w:tcW w:w="6798" w:type="dxa"/>
          </w:tcPr>
          <w:p w14:paraId="4A6EBB46" w14:textId="41C80B21" w:rsidR="00121A93" w:rsidRDefault="00121A93" w:rsidP="00121A93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El usuario queda autenticado en sesión y con acceso a las funcionalidades asociadas a su rol.</w:t>
            </w:r>
          </w:p>
        </w:tc>
      </w:tr>
      <w:tr w:rsidR="00121A93" w14:paraId="2ECF7EE0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E5F038B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EXCEPCIONES</w:t>
            </w:r>
          </w:p>
        </w:tc>
        <w:tc>
          <w:tcPr>
            <w:tcW w:w="6798" w:type="dxa"/>
          </w:tcPr>
          <w:p w14:paraId="3E17B6E0" w14:textId="630B46D0" w:rsidR="00121A93" w:rsidRDefault="00121A93" w:rsidP="00121A93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Credenciales incorrectas: el sistema rechaza el acceso y permite reintentar.</w:t>
            </w:r>
            <w:r w:rsidRPr="00121A93">
              <w:rPr>
                <w:lang w:eastAsia="es-ES"/>
              </w:rPr>
              <w:br/>
              <w:t>- Cuenta bloqueada: el sistema informa el bloqueo y las acciones a seguir.</w:t>
            </w:r>
            <w:r w:rsidRPr="00121A93">
              <w:rPr>
                <w:lang w:eastAsia="es-ES"/>
              </w:rPr>
              <w:br/>
              <w:t>- Error de conexión o de servidor: se muestra mensaje de error general.</w:t>
            </w:r>
          </w:p>
        </w:tc>
      </w:tr>
    </w:tbl>
    <w:p w14:paraId="27DBD3A9" w14:textId="77777777" w:rsidR="00121A93" w:rsidRDefault="00121A93" w:rsidP="000C7A85">
      <w:pPr>
        <w:ind w:left="0" w:firstLine="0"/>
        <w:rPr>
          <w:lang w:eastAsia="es-ES"/>
        </w:rPr>
      </w:pP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121A93" w14:paraId="74745081" w14:textId="77777777" w:rsidTr="00121A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E6D7FB3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CAMPO</w:t>
            </w:r>
          </w:p>
        </w:tc>
        <w:tc>
          <w:tcPr>
            <w:tcW w:w="6798" w:type="dxa"/>
          </w:tcPr>
          <w:p w14:paraId="09C8B92B" w14:textId="77777777" w:rsidR="00121A93" w:rsidRDefault="00121A93" w:rsidP="00C66341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DETALLE</w:t>
            </w:r>
          </w:p>
        </w:tc>
      </w:tr>
      <w:tr w:rsidR="00121A93" w14:paraId="4B4F2BE0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D41534F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NOMBRE</w:t>
            </w:r>
          </w:p>
        </w:tc>
        <w:tc>
          <w:tcPr>
            <w:tcW w:w="6798" w:type="dxa"/>
          </w:tcPr>
          <w:p w14:paraId="3E25CDA6" w14:textId="1503E619" w:rsidR="00121A93" w:rsidRDefault="00121A93" w:rsidP="00121A93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CU03 – Publicar producto de café</w:t>
            </w:r>
          </w:p>
        </w:tc>
      </w:tr>
      <w:tr w:rsidR="00121A93" w14:paraId="5242BFA7" w14:textId="77777777" w:rsidTr="00121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75310A9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DESCRIPCION</w:t>
            </w:r>
          </w:p>
        </w:tc>
        <w:tc>
          <w:tcPr>
            <w:tcW w:w="6798" w:type="dxa"/>
          </w:tcPr>
          <w:p w14:paraId="08B2E689" w14:textId="5C7F0469" w:rsidR="00121A93" w:rsidRDefault="00121A93" w:rsidP="00121A93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P</w:t>
            </w:r>
            <w:r w:rsidRPr="00121A93">
              <w:rPr>
                <w:lang w:eastAsia="es-ES"/>
              </w:rPr>
              <w:t>ermite al caficultor registrar y publicar productos de café (presentación, tipo, notas de cata, fotografías, stock) para que aparezcan en el catálogo.</w:t>
            </w:r>
          </w:p>
        </w:tc>
      </w:tr>
      <w:tr w:rsidR="00121A93" w14:paraId="4B7947E0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5BF581C" w14:textId="77777777" w:rsidR="00121A93" w:rsidRPr="0029601E" w:rsidRDefault="00121A93" w:rsidP="00C66341">
            <w:pPr>
              <w:ind w:left="0" w:firstLine="0"/>
              <w:rPr>
                <w:b w:val="0"/>
                <w:bCs w:val="0"/>
                <w:lang w:eastAsia="es-ES"/>
              </w:rPr>
            </w:pPr>
            <w:r>
              <w:rPr>
                <w:lang w:eastAsia="es-ES"/>
              </w:rPr>
              <w:t>ACTORES</w:t>
            </w:r>
          </w:p>
        </w:tc>
        <w:tc>
          <w:tcPr>
            <w:tcW w:w="6798" w:type="dxa"/>
          </w:tcPr>
          <w:p w14:paraId="78A42055" w14:textId="432E8023" w:rsidR="00121A93" w:rsidRDefault="00121A93" w:rsidP="00121A93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Caficultor (principal); Administrador (secundario – validación)</w:t>
            </w:r>
          </w:p>
        </w:tc>
      </w:tr>
      <w:tr w:rsidR="00121A93" w14:paraId="2F36CBA1" w14:textId="77777777" w:rsidTr="00121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6C744E7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PRIORIDAD</w:t>
            </w:r>
          </w:p>
        </w:tc>
        <w:tc>
          <w:tcPr>
            <w:tcW w:w="6798" w:type="dxa"/>
          </w:tcPr>
          <w:p w14:paraId="25AB144E" w14:textId="60FEC6B0" w:rsidR="00121A93" w:rsidRDefault="00121A93" w:rsidP="00121A93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Alta</w:t>
            </w:r>
          </w:p>
        </w:tc>
      </w:tr>
      <w:tr w:rsidR="00121A93" w14:paraId="2E46C396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42EAA6A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PRECONDICIONES</w:t>
            </w:r>
          </w:p>
        </w:tc>
        <w:tc>
          <w:tcPr>
            <w:tcW w:w="6798" w:type="dxa"/>
          </w:tcPr>
          <w:p w14:paraId="6D4C96EC" w14:textId="358FDE93" w:rsidR="00121A93" w:rsidRDefault="00121A93" w:rsidP="00121A93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El caficultor debe estar registrado y autenticado.</w:t>
            </w:r>
            <w:r w:rsidRPr="00121A93">
              <w:rPr>
                <w:lang w:eastAsia="es-ES"/>
              </w:rPr>
              <w:br/>
              <w:t>- Debe existir el perfil de finca asociado.</w:t>
            </w:r>
            <w:r w:rsidRPr="00121A93">
              <w:rPr>
                <w:lang w:eastAsia="es-ES"/>
              </w:rPr>
              <w:br/>
              <w:t>- El módulo de catálogo debe estar habilitado.</w:t>
            </w:r>
          </w:p>
        </w:tc>
      </w:tr>
      <w:tr w:rsidR="00121A93" w14:paraId="4CDE0952" w14:textId="77777777" w:rsidTr="00121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BCA220A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 NORMAL</w:t>
            </w:r>
          </w:p>
        </w:tc>
        <w:tc>
          <w:tcPr>
            <w:tcW w:w="6798" w:type="dxa"/>
          </w:tcPr>
          <w:p w14:paraId="4488BD96" w14:textId="6893413A" w:rsidR="00121A93" w:rsidRDefault="00121A93" w:rsidP="00121A93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1. El caficultor inicia sesión (CU02).</w:t>
            </w:r>
            <w:r w:rsidRPr="00121A93">
              <w:rPr>
                <w:lang w:eastAsia="es-ES"/>
              </w:rPr>
              <w:br/>
              <w:t xml:space="preserve">2. Desde su panel, selecciona la opción </w:t>
            </w:r>
            <w:r w:rsidRPr="00121A93">
              <w:rPr>
                <w:b/>
                <w:bCs/>
                <w:lang w:eastAsia="es-ES"/>
              </w:rPr>
              <w:t>“Mis productos” → “Agregar producto”</w:t>
            </w:r>
            <w:r w:rsidRPr="00121A93">
              <w:rPr>
                <w:lang w:eastAsia="es-ES"/>
              </w:rPr>
              <w:t>.</w:t>
            </w:r>
            <w:r w:rsidRPr="00121A93">
              <w:rPr>
                <w:lang w:eastAsia="es-ES"/>
              </w:rPr>
              <w:br/>
              <w:t xml:space="preserve">3. El sistema muestra formulario para registro de producto (nombre, </w:t>
            </w:r>
            <w:r w:rsidRPr="00121A93">
              <w:rPr>
                <w:lang w:eastAsia="es-ES"/>
              </w:rPr>
              <w:lastRenderedPageBreak/>
              <w:t>tipo de café, proceso, presentación, precio, fotos, descripción, cantidad disponible, origen).</w:t>
            </w:r>
            <w:r w:rsidRPr="00121A93">
              <w:rPr>
                <w:lang w:eastAsia="es-ES"/>
              </w:rPr>
              <w:br/>
              <w:t>4. La caficultora diligencia los campos y adjunta al menos una fotografía del producto.</w:t>
            </w:r>
            <w:r w:rsidRPr="00121A93">
              <w:rPr>
                <w:lang w:eastAsia="es-ES"/>
              </w:rPr>
              <w:br/>
              <w:t>5. El caficultor confirma el registro del producto.</w:t>
            </w:r>
            <w:r w:rsidRPr="00121A93">
              <w:rPr>
                <w:lang w:eastAsia="es-ES"/>
              </w:rPr>
              <w:br/>
              <w:t>6. El sistema valida la información y guarda el producto en estado “Pendiente de validación” o “Disponible”, según reglas de negocio.</w:t>
            </w:r>
            <w:r w:rsidRPr="00121A93">
              <w:rPr>
                <w:lang w:eastAsia="es-ES"/>
              </w:rPr>
              <w:br/>
              <w:t>7. El sistema notifica la creación exitosa del producto.</w:t>
            </w:r>
          </w:p>
        </w:tc>
      </w:tr>
      <w:tr w:rsidR="00121A93" w14:paraId="1D2EB6C8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D1862DB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FLUJOS ALTERNOS</w:t>
            </w:r>
          </w:p>
        </w:tc>
        <w:tc>
          <w:tcPr>
            <w:tcW w:w="6798" w:type="dxa"/>
          </w:tcPr>
          <w:p w14:paraId="2B95641F" w14:textId="09C002F9" w:rsidR="00121A93" w:rsidRDefault="00121A93" w:rsidP="00121A93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 xml:space="preserve">A1: </w:t>
            </w:r>
            <w:r w:rsidRPr="00121A93">
              <w:rPr>
                <w:b/>
                <w:bCs/>
                <w:lang w:eastAsia="es-ES"/>
              </w:rPr>
              <w:t>Edición antes de publicar</w:t>
            </w:r>
            <w:r w:rsidRPr="00121A93">
              <w:rPr>
                <w:lang w:eastAsia="es-ES"/>
              </w:rPr>
              <w:br/>
              <w:t>1. Después del paso 7, el caficultor puede editar el producto antes de que sea visible públicamente.</w:t>
            </w:r>
            <w:r w:rsidRPr="00121A93">
              <w:rPr>
                <w:lang w:eastAsia="es-ES"/>
              </w:rPr>
              <w:br/>
            </w:r>
            <w:r w:rsidRPr="00121A93">
              <w:rPr>
                <w:lang w:eastAsia="es-ES"/>
              </w:rPr>
              <w:br/>
              <w:t xml:space="preserve">A2: </w:t>
            </w:r>
            <w:r w:rsidRPr="00121A93">
              <w:rPr>
                <w:b/>
                <w:bCs/>
                <w:lang w:eastAsia="es-ES"/>
              </w:rPr>
              <w:t>Rechazo de validación</w:t>
            </w:r>
            <w:r w:rsidRPr="00121A93">
              <w:rPr>
                <w:lang w:eastAsia="es-ES"/>
              </w:rPr>
              <w:t xml:space="preserve"> (relación con CU06)</w:t>
            </w:r>
            <w:r w:rsidRPr="00121A93">
              <w:rPr>
                <w:lang w:eastAsia="es-ES"/>
              </w:rPr>
              <w:br/>
              <w:t>1. Si el administrador revisa el producto y lo rechaza, el sistema notifica al caficultor e indica observaciones para ajuste.</w:t>
            </w:r>
          </w:p>
        </w:tc>
      </w:tr>
      <w:tr w:rsidR="00121A93" w14:paraId="54C33E76" w14:textId="77777777" w:rsidTr="00121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426CF01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POSTCONDICION</w:t>
            </w:r>
          </w:p>
        </w:tc>
        <w:tc>
          <w:tcPr>
            <w:tcW w:w="6798" w:type="dxa"/>
          </w:tcPr>
          <w:p w14:paraId="7FE0239D" w14:textId="7DE38DF6" w:rsidR="00121A93" w:rsidRDefault="00121A93" w:rsidP="00121A93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El producto queda registrado y visible en el catálogo público una vez validado por el administrador.</w:t>
            </w:r>
          </w:p>
        </w:tc>
      </w:tr>
      <w:tr w:rsidR="00121A93" w14:paraId="1555DF2F" w14:textId="77777777" w:rsidTr="00121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1401B98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EXCEPCIONES</w:t>
            </w:r>
          </w:p>
        </w:tc>
        <w:tc>
          <w:tcPr>
            <w:tcW w:w="6798" w:type="dxa"/>
          </w:tcPr>
          <w:p w14:paraId="736F712E" w14:textId="3979D864" w:rsidR="00121A93" w:rsidRDefault="00121A93" w:rsidP="00121A93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Campos obligatorios vacíos o formatos inválidos → el sistema no permite guardar hasta corregir.</w:t>
            </w:r>
            <w:r w:rsidRPr="00121A93">
              <w:rPr>
                <w:lang w:eastAsia="es-ES"/>
              </w:rPr>
              <w:br/>
              <w:t>- Error al subir la imagen → se solicita reintentar la carga.</w:t>
            </w:r>
            <w:r w:rsidRPr="00121A93">
              <w:rPr>
                <w:lang w:eastAsia="es-ES"/>
              </w:rPr>
              <w:br/>
              <w:t>- Falla de servidor al guardar → se informa error y se registra el intento para posterior recuperación si es posible.</w:t>
            </w:r>
          </w:p>
        </w:tc>
      </w:tr>
    </w:tbl>
    <w:p w14:paraId="3F411272" w14:textId="77777777" w:rsidR="00121A93" w:rsidRDefault="00121A93" w:rsidP="000C7A85">
      <w:pPr>
        <w:ind w:left="0" w:firstLine="0"/>
        <w:rPr>
          <w:lang w:eastAsia="es-ES"/>
        </w:rPr>
      </w:pP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121A93" w14:paraId="611A9F2E" w14:textId="77777777" w:rsidTr="00C6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AE8D8E6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CAMPO</w:t>
            </w:r>
          </w:p>
        </w:tc>
        <w:tc>
          <w:tcPr>
            <w:tcW w:w="6798" w:type="dxa"/>
          </w:tcPr>
          <w:p w14:paraId="61D5C605" w14:textId="77777777" w:rsidR="00121A93" w:rsidRDefault="00121A93" w:rsidP="00C66341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DETALLE</w:t>
            </w:r>
          </w:p>
        </w:tc>
      </w:tr>
      <w:tr w:rsidR="00121A93" w14:paraId="30BF818D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559A118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NOMBRE</w:t>
            </w:r>
          </w:p>
        </w:tc>
        <w:tc>
          <w:tcPr>
            <w:tcW w:w="6798" w:type="dxa"/>
          </w:tcPr>
          <w:p w14:paraId="6A85F972" w14:textId="27F8EDD8" w:rsidR="00121A93" w:rsidRDefault="00121A93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CU04 – Explorar catálogo de cafés por origen y tipo</w:t>
            </w:r>
          </w:p>
        </w:tc>
      </w:tr>
      <w:tr w:rsidR="00121A93" w14:paraId="075E7828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DD9D0B8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DESCRIPCION</w:t>
            </w:r>
          </w:p>
        </w:tc>
        <w:tc>
          <w:tcPr>
            <w:tcW w:w="6798" w:type="dxa"/>
          </w:tcPr>
          <w:p w14:paraId="6828FC28" w14:textId="5337ACE4" w:rsidR="00121A93" w:rsidRDefault="00121A93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Permite al consumidor navegar el catálogo de cafés, filtrando por origen (Planadas, Mariquita, finca), tipo de café, proceso u otros criterios, para elegir el producto que desea.</w:t>
            </w:r>
          </w:p>
        </w:tc>
      </w:tr>
      <w:tr w:rsidR="00121A93" w14:paraId="4E6F1EFC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E34400A" w14:textId="77777777" w:rsidR="00121A93" w:rsidRPr="0029601E" w:rsidRDefault="00121A93" w:rsidP="00C66341">
            <w:pPr>
              <w:ind w:left="0" w:firstLine="0"/>
              <w:rPr>
                <w:b w:val="0"/>
                <w:bCs w:val="0"/>
                <w:lang w:eastAsia="es-ES"/>
              </w:rPr>
            </w:pPr>
            <w:r>
              <w:rPr>
                <w:lang w:eastAsia="es-ES"/>
              </w:rPr>
              <w:t>ACTORES</w:t>
            </w:r>
          </w:p>
        </w:tc>
        <w:tc>
          <w:tcPr>
            <w:tcW w:w="6798" w:type="dxa"/>
          </w:tcPr>
          <w:p w14:paraId="4589B199" w14:textId="0ABC2831" w:rsidR="00121A93" w:rsidRDefault="00121A93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Consumidor (principal); Caficultor (secundario – su producto es mostrado)</w:t>
            </w:r>
          </w:p>
        </w:tc>
      </w:tr>
      <w:tr w:rsidR="00121A93" w14:paraId="5C592E4C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80492AD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PRIORIDAD</w:t>
            </w:r>
          </w:p>
        </w:tc>
        <w:tc>
          <w:tcPr>
            <w:tcW w:w="6798" w:type="dxa"/>
          </w:tcPr>
          <w:p w14:paraId="027BA442" w14:textId="77777777" w:rsidR="00121A93" w:rsidRDefault="00121A93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Alta</w:t>
            </w:r>
          </w:p>
        </w:tc>
      </w:tr>
      <w:tr w:rsidR="00121A93" w14:paraId="0F4014DF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4520DE6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PRECONDICIONES</w:t>
            </w:r>
          </w:p>
        </w:tc>
        <w:tc>
          <w:tcPr>
            <w:tcW w:w="6798" w:type="dxa"/>
          </w:tcPr>
          <w:p w14:paraId="3AEC1DCD" w14:textId="0E3C9B5C" w:rsidR="00121A93" w:rsidRDefault="00121A93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Debe existir al menos un producto publicado y disponible.</w:t>
            </w:r>
            <w:r w:rsidRPr="00121A93">
              <w:rPr>
                <w:lang w:eastAsia="es-ES"/>
              </w:rPr>
              <w:br/>
              <w:t xml:space="preserve">- El consumidor puede estar autenticado o no, según política (pero debe </w:t>
            </w:r>
            <w:proofErr w:type="spellStart"/>
            <w:r w:rsidRPr="00121A93">
              <w:rPr>
                <w:lang w:eastAsia="es-ES"/>
              </w:rPr>
              <w:t>loguearse</w:t>
            </w:r>
            <w:proofErr w:type="spellEnd"/>
            <w:r w:rsidRPr="00121A93">
              <w:rPr>
                <w:lang w:eastAsia="es-ES"/>
              </w:rPr>
              <w:t xml:space="preserve"> para comprar).</w:t>
            </w:r>
          </w:p>
        </w:tc>
      </w:tr>
      <w:tr w:rsidR="00121A93" w14:paraId="5F1152B9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86D68DC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FLUJO NORMAL</w:t>
            </w:r>
          </w:p>
        </w:tc>
        <w:tc>
          <w:tcPr>
            <w:tcW w:w="67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A93" w:rsidRPr="00121A93" w14:paraId="636FFB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0066AF" w14:textId="77777777" w:rsidR="00121A93" w:rsidRPr="00121A93" w:rsidRDefault="00121A93" w:rsidP="00121A93">
                  <w:pPr>
                    <w:spacing w:line="240" w:lineRule="auto"/>
                    <w:ind w:left="0" w:firstLine="0"/>
                    <w:jc w:val="left"/>
                    <w:rPr>
                      <w:lang w:eastAsia="es-ES"/>
                    </w:rPr>
                  </w:pPr>
                </w:p>
              </w:tc>
            </w:tr>
          </w:tbl>
          <w:p w14:paraId="5A04B322" w14:textId="77777777" w:rsidR="00121A93" w:rsidRPr="00121A93" w:rsidRDefault="00121A93" w:rsidP="00121A93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82"/>
            </w:tblGrid>
            <w:tr w:rsidR="00121A93" w:rsidRPr="00121A93" w14:paraId="51CEEB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916DE" w14:textId="77777777" w:rsidR="00121A93" w:rsidRPr="00121A93" w:rsidRDefault="00121A93" w:rsidP="00121A93">
                  <w:pPr>
                    <w:spacing w:line="240" w:lineRule="auto"/>
                    <w:ind w:left="0" w:firstLine="0"/>
                    <w:jc w:val="left"/>
                    <w:rPr>
                      <w:lang w:eastAsia="es-ES"/>
                    </w:rPr>
                  </w:pPr>
                  <w:r w:rsidRPr="00121A93">
                    <w:rPr>
                      <w:lang w:eastAsia="es-ES"/>
                    </w:rPr>
                    <w:t xml:space="preserve">1. El consumidor accede a la plataforma y selecciona </w:t>
                  </w:r>
                  <w:r w:rsidRPr="00121A93">
                    <w:rPr>
                      <w:b/>
                      <w:bCs/>
                      <w:lang w:eastAsia="es-ES"/>
                    </w:rPr>
                    <w:t>“Catálogo”</w:t>
                  </w:r>
                  <w:r w:rsidRPr="00121A93">
                    <w:rPr>
                      <w:lang w:eastAsia="es-ES"/>
                    </w:rPr>
                    <w:t>.</w:t>
                  </w:r>
                  <w:r w:rsidRPr="00121A93">
                    <w:rPr>
                      <w:lang w:eastAsia="es-ES"/>
                    </w:rPr>
                    <w:br/>
                    <w:t>2. El sistema muestra el listado de productos disponibles.</w:t>
                  </w:r>
                  <w:r w:rsidRPr="00121A93">
                    <w:rPr>
                      <w:lang w:eastAsia="es-ES"/>
                    </w:rPr>
                    <w:br/>
                    <w:t>3. El consumidor aplica filtros (origen, tipo, proceso, precio) y/o usa el buscador.</w:t>
                  </w:r>
                  <w:r w:rsidRPr="00121A93">
                    <w:rPr>
                      <w:lang w:eastAsia="es-ES"/>
                    </w:rPr>
                    <w:br/>
                    <w:t>4. El sistema actualiza el catálogo mostrando los productos que cumplen los criterios.</w:t>
                  </w:r>
                  <w:r w:rsidRPr="00121A93">
                    <w:rPr>
                      <w:lang w:eastAsia="es-ES"/>
                    </w:rPr>
                    <w:br/>
                    <w:t>5. El consumidor selecciona un producto para ver el detalle (historia del caficultor, características del café, fotos).</w:t>
                  </w:r>
                </w:p>
              </w:tc>
            </w:tr>
          </w:tbl>
          <w:p w14:paraId="085C7C18" w14:textId="5936ADDE" w:rsidR="00121A93" w:rsidRDefault="00121A93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</w:p>
        </w:tc>
      </w:tr>
      <w:tr w:rsidR="00121A93" w14:paraId="56DE25C6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69F7147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FLUJOS ALTERNOS</w:t>
            </w:r>
          </w:p>
        </w:tc>
        <w:tc>
          <w:tcPr>
            <w:tcW w:w="6798" w:type="dxa"/>
          </w:tcPr>
          <w:p w14:paraId="1DC9841E" w14:textId="5E9C9E57" w:rsidR="00121A93" w:rsidRDefault="00121A93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 xml:space="preserve">A1: </w:t>
            </w:r>
            <w:r w:rsidRPr="00121A93">
              <w:rPr>
                <w:b/>
                <w:bCs/>
                <w:lang w:eastAsia="es-ES"/>
              </w:rPr>
              <w:t>Sin filtros</w:t>
            </w:r>
            <w:r w:rsidRPr="00121A93">
              <w:rPr>
                <w:lang w:eastAsia="es-ES"/>
              </w:rPr>
              <w:br/>
              <w:t>1. El consumidor no aplica filtros; el sistema muestra todos los productos disponibles ordenados por criterio por defecto (relevancia, más recientes, etc.).</w:t>
            </w:r>
            <w:r w:rsidRPr="00121A93">
              <w:rPr>
                <w:lang w:eastAsia="es-ES"/>
              </w:rPr>
              <w:br/>
            </w:r>
            <w:r w:rsidRPr="00121A93">
              <w:rPr>
                <w:lang w:eastAsia="es-ES"/>
              </w:rPr>
              <w:br/>
              <w:t xml:space="preserve">A2: </w:t>
            </w:r>
            <w:r w:rsidRPr="00121A93">
              <w:rPr>
                <w:b/>
                <w:bCs/>
                <w:lang w:eastAsia="es-ES"/>
              </w:rPr>
              <w:t>Sin resultados para filtros</w:t>
            </w:r>
            <w:r w:rsidRPr="00121A93">
              <w:rPr>
                <w:lang w:eastAsia="es-ES"/>
              </w:rPr>
              <w:br/>
              <w:t>1. Si ningún producto cumple los filtros, el sistema informa que no hay coincidencias y sugiere limpiar filtros o cambiar criterios.</w:t>
            </w:r>
          </w:p>
        </w:tc>
      </w:tr>
      <w:tr w:rsidR="00121A93" w14:paraId="1D3C79DB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35C0395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POSTCONDICION</w:t>
            </w:r>
          </w:p>
        </w:tc>
        <w:tc>
          <w:tcPr>
            <w:tcW w:w="6798" w:type="dxa"/>
          </w:tcPr>
          <w:p w14:paraId="1C023F20" w14:textId="14D88B44" w:rsidR="00121A93" w:rsidRDefault="00121A93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El consumidor visualiza información detallada de uno o varios productos y puede pasar a realizar un pedido (CU05).</w:t>
            </w:r>
          </w:p>
        </w:tc>
      </w:tr>
      <w:tr w:rsidR="00121A93" w14:paraId="3DECC663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41B881F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EXCEPCIONES</w:t>
            </w:r>
          </w:p>
        </w:tc>
        <w:tc>
          <w:tcPr>
            <w:tcW w:w="6798" w:type="dxa"/>
          </w:tcPr>
          <w:p w14:paraId="1F41E4A1" w14:textId="33AA5086" w:rsidR="00121A93" w:rsidRDefault="00121A93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Fallo de conexión al cargar el catálogo → se muestra mensaje de error y opción de recargar.</w:t>
            </w:r>
            <w:r w:rsidRPr="00121A93">
              <w:rPr>
                <w:lang w:eastAsia="es-ES"/>
              </w:rPr>
              <w:br/>
              <w:t>- Catálogo vacío por mantenimiento o error → se informa al usuario y se solicita intentar más tarde.</w:t>
            </w:r>
          </w:p>
        </w:tc>
      </w:tr>
    </w:tbl>
    <w:p w14:paraId="0C66481B" w14:textId="77777777" w:rsidR="00121A93" w:rsidRPr="000C7A85" w:rsidRDefault="00121A93" w:rsidP="000C7A85">
      <w:pPr>
        <w:ind w:left="0" w:firstLine="0"/>
        <w:rPr>
          <w:lang w:eastAsia="es-ES"/>
        </w:rPr>
      </w:pP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121A93" w14:paraId="5FCC46C1" w14:textId="77777777" w:rsidTr="00C6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393094F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CAMPO</w:t>
            </w:r>
          </w:p>
        </w:tc>
        <w:tc>
          <w:tcPr>
            <w:tcW w:w="6798" w:type="dxa"/>
          </w:tcPr>
          <w:p w14:paraId="2AD8F218" w14:textId="77777777" w:rsidR="00121A93" w:rsidRDefault="00121A93" w:rsidP="00C66341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DETALLE</w:t>
            </w:r>
          </w:p>
        </w:tc>
      </w:tr>
      <w:tr w:rsidR="00121A93" w14:paraId="1B989764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AC33141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NOMBRE</w:t>
            </w:r>
          </w:p>
        </w:tc>
        <w:tc>
          <w:tcPr>
            <w:tcW w:w="6798" w:type="dxa"/>
          </w:tcPr>
          <w:p w14:paraId="6D456DF7" w14:textId="36458A97" w:rsidR="00121A93" w:rsidRDefault="00121A93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CU05 – Registrar pedido de café</w:t>
            </w:r>
          </w:p>
        </w:tc>
      </w:tr>
      <w:tr w:rsidR="00121A93" w14:paraId="21F73F28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7F49824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DESCRIPCION</w:t>
            </w:r>
          </w:p>
        </w:tc>
        <w:tc>
          <w:tcPr>
            <w:tcW w:w="6798" w:type="dxa"/>
          </w:tcPr>
          <w:p w14:paraId="0D7D7B7E" w14:textId="7039FB24" w:rsidR="00121A93" w:rsidRDefault="00121A93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Permite al consumidor seleccionar productos del catálogo, agregarlos al carrito y registrar un pedido, dejando trazabilidad de la compra para el caficultor.</w:t>
            </w:r>
            <w:r>
              <w:rPr>
                <w:lang w:eastAsia="es-ES"/>
              </w:rPr>
              <w:t xml:space="preserve"> </w:t>
            </w:r>
          </w:p>
        </w:tc>
      </w:tr>
      <w:tr w:rsidR="00121A93" w14:paraId="0DCE4311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53EA5B8" w14:textId="77777777" w:rsidR="00121A93" w:rsidRPr="0029601E" w:rsidRDefault="00121A93" w:rsidP="00C66341">
            <w:pPr>
              <w:ind w:left="0" w:firstLine="0"/>
              <w:rPr>
                <w:b w:val="0"/>
                <w:bCs w:val="0"/>
                <w:lang w:eastAsia="es-ES"/>
              </w:rPr>
            </w:pPr>
            <w:r>
              <w:rPr>
                <w:lang w:eastAsia="es-ES"/>
              </w:rPr>
              <w:t>ACTORES</w:t>
            </w:r>
          </w:p>
        </w:tc>
        <w:tc>
          <w:tcPr>
            <w:tcW w:w="6798" w:type="dxa"/>
          </w:tcPr>
          <w:p w14:paraId="6F68428E" w14:textId="4CF97414" w:rsidR="00121A93" w:rsidRDefault="00121A93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Consumidor (principal); Caficultor (secundario – recibe pedido); Administrador (opcional para seguimiento)</w:t>
            </w:r>
          </w:p>
        </w:tc>
      </w:tr>
      <w:tr w:rsidR="00121A93" w14:paraId="2829A7FF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CEF91DB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PRIORIDAD</w:t>
            </w:r>
          </w:p>
        </w:tc>
        <w:tc>
          <w:tcPr>
            <w:tcW w:w="6798" w:type="dxa"/>
          </w:tcPr>
          <w:p w14:paraId="4DBB5E9E" w14:textId="77777777" w:rsidR="00121A93" w:rsidRDefault="00121A93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Alta</w:t>
            </w:r>
          </w:p>
        </w:tc>
      </w:tr>
      <w:tr w:rsidR="00121A93" w14:paraId="6CBE5798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11E97E2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PRECONDICIONES</w:t>
            </w:r>
          </w:p>
        </w:tc>
        <w:tc>
          <w:tcPr>
            <w:tcW w:w="6798" w:type="dxa"/>
          </w:tcPr>
          <w:p w14:paraId="6DB5A66B" w14:textId="50DBC8FB" w:rsidR="00121A93" w:rsidRDefault="00121A93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El consumidor debe estar autenticado.</w:t>
            </w:r>
            <w:r w:rsidRPr="00121A93">
              <w:rPr>
                <w:lang w:eastAsia="es-ES"/>
              </w:rPr>
              <w:br/>
              <w:t>- Deben existir productos disponibles con stock suficiente.</w:t>
            </w:r>
            <w:r w:rsidRPr="00121A93">
              <w:rPr>
                <w:lang w:eastAsia="es-ES"/>
              </w:rPr>
              <w:br/>
            </w:r>
            <w:r w:rsidRPr="00121A93">
              <w:rPr>
                <w:lang w:eastAsia="es-ES"/>
              </w:rPr>
              <w:lastRenderedPageBreak/>
              <w:t>- Mecanismo de pedido habilitado (aunque en esta fase no haya pago en línea).</w:t>
            </w:r>
          </w:p>
        </w:tc>
      </w:tr>
      <w:tr w:rsidR="00121A93" w14:paraId="463AAC0B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D3364D1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FLUJO NORMAL</w:t>
            </w:r>
          </w:p>
        </w:tc>
        <w:tc>
          <w:tcPr>
            <w:tcW w:w="6798" w:type="dxa"/>
          </w:tcPr>
          <w:p w14:paraId="17AF96D8" w14:textId="514B85F4" w:rsidR="00121A93" w:rsidRDefault="00121A93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1. El consumidor, desde el catálogo (CU04), selecciona un producto y elige la cantidad.</w:t>
            </w:r>
            <w:r w:rsidRPr="00121A93">
              <w:rPr>
                <w:lang w:eastAsia="es-ES"/>
              </w:rPr>
              <w:br/>
              <w:t>2. El consumidor agrega el producto al carrito de compras.</w:t>
            </w:r>
            <w:r w:rsidRPr="00121A93">
              <w:rPr>
                <w:lang w:eastAsia="es-ES"/>
              </w:rPr>
              <w:br/>
              <w:t>3. El consumidor revisa el carrito (productos, cantidades, subtotal).</w:t>
            </w:r>
            <w:r w:rsidRPr="00121A93">
              <w:rPr>
                <w:lang w:eastAsia="es-ES"/>
              </w:rPr>
              <w:br/>
              <w:t>4. El consumidor ingresa/selecciona datos de contacto y entrega (según alcance del MVP).</w:t>
            </w:r>
            <w:r w:rsidRPr="00121A93">
              <w:rPr>
                <w:lang w:eastAsia="es-ES"/>
              </w:rPr>
              <w:br/>
              <w:t>5. El consumidor confirma el pedido.</w:t>
            </w:r>
            <w:r w:rsidRPr="00121A93">
              <w:rPr>
                <w:lang w:eastAsia="es-ES"/>
              </w:rPr>
              <w:br/>
              <w:t>6. El sistema valida disponibilidad y registra el pedido en estado “Pendiente de confirmación/gestión”.</w:t>
            </w:r>
            <w:r w:rsidRPr="00121A93">
              <w:rPr>
                <w:lang w:eastAsia="es-ES"/>
              </w:rPr>
              <w:br/>
              <w:t>7. El sistema notifica al consumidor la creación del pedido y genera un identificador de pedido.</w:t>
            </w:r>
            <w:r w:rsidRPr="00121A93">
              <w:rPr>
                <w:lang w:eastAsia="es-ES"/>
              </w:rPr>
              <w:br/>
              <w:t>8. El sistema genera notificación para el caficultor correspondiente (CU07).</w:t>
            </w:r>
          </w:p>
        </w:tc>
      </w:tr>
      <w:tr w:rsidR="00121A93" w14:paraId="4706975D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3E6F816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FLUJOS ALTERNOS</w:t>
            </w:r>
          </w:p>
        </w:tc>
        <w:tc>
          <w:tcPr>
            <w:tcW w:w="6798" w:type="dxa"/>
          </w:tcPr>
          <w:p w14:paraId="5EC858E1" w14:textId="78F157A1" w:rsidR="00121A93" w:rsidRDefault="00121A93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 xml:space="preserve">A1: </w:t>
            </w:r>
            <w:r w:rsidRPr="00121A93">
              <w:rPr>
                <w:b/>
                <w:bCs/>
                <w:lang w:eastAsia="es-ES"/>
              </w:rPr>
              <w:t>Edición del carrito</w:t>
            </w:r>
            <w:r w:rsidRPr="00121A93">
              <w:rPr>
                <w:lang w:eastAsia="es-ES"/>
              </w:rPr>
              <w:br/>
              <w:t>1. Antes del paso 5, el consumidor puede modificar cantidades o eliminar productos; el sistema recalcula montos.</w:t>
            </w:r>
            <w:r w:rsidRPr="00121A93">
              <w:rPr>
                <w:lang w:eastAsia="es-ES"/>
              </w:rPr>
              <w:br/>
            </w:r>
            <w:r w:rsidRPr="00121A93">
              <w:rPr>
                <w:lang w:eastAsia="es-ES"/>
              </w:rPr>
              <w:br/>
              <w:t xml:space="preserve">A2: </w:t>
            </w:r>
            <w:r w:rsidRPr="00121A93">
              <w:rPr>
                <w:b/>
                <w:bCs/>
                <w:lang w:eastAsia="es-ES"/>
              </w:rPr>
              <w:t>Cancelación antes de confirmar</w:t>
            </w:r>
            <w:r w:rsidRPr="00121A93">
              <w:rPr>
                <w:lang w:eastAsia="es-ES"/>
              </w:rPr>
              <w:br/>
              <w:t xml:space="preserve">1. El consumidor decide no continuar y cancela el proceso; el </w:t>
            </w:r>
            <w:proofErr w:type="gramStart"/>
            <w:r w:rsidRPr="00121A93">
              <w:rPr>
                <w:lang w:eastAsia="es-ES"/>
              </w:rPr>
              <w:t>sistema vacía</w:t>
            </w:r>
            <w:proofErr w:type="gramEnd"/>
            <w:r w:rsidRPr="00121A93">
              <w:rPr>
                <w:lang w:eastAsia="es-ES"/>
              </w:rPr>
              <w:t xml:space="preserve"> o conserva el carrito según configuración.</w:t>
            </w:r>
          </w:p>
        </w:tc>
      </w:tr>
      <w:tr w:rsidR="00121A93" w14:paraId="089F30CE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2E9ACA4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POSTCONDICION</w:t>
            </w:r>
          </w:p>
        </w:tc>
        <w:tc>
          <w:tcPr>
            <w:tcW w:w="6798" w:type="dxa"/>
          </w:tcPr>
          <w:p w14:paraId="3990F1F6" w14:textId="12051380" w:rsidR="00121A93" w:rsidRDefault="00121A93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121A93">
              <w:rPr>
                <w:lang w:eastAsia="es-ES"/>
              </w:rPr>
              <w:t>- El pedido queda registrado con detalle de productos, cantidades y datos de contacto, listo para ser gestionado por el caficultor.</w:t>
            </w:r>
          </w:p>
        </w:tc>
      </w:tr>
      <w:tr w:rsidR="00121A93" w14:paraId="4C0CD41E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E1FF86B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EXCEPCIONES</w:t>
            </w:r>
          </w:p>
        </w:tc>
        <w:tc>
          <w:tcPr>
            <w:tcW w:w="6798" w:type="dxa"/>
          </w:tcPr>
          <w:p w14:paraId="0B8A19CF" w14:textId="7DF25AD7" w:rsidR="00121A93" w:rsidRDefault="0059181C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59181C">
              <w:rPr>
                <w:lang w:eastAsia="es-ES"/>
              </w:rPr>
              <w:t>- Stock insuficiente al confirmar → el sistema ajusta cantidades disponibles o informa que el producto ya no tiene stock suficiente.</w:t>
            </w:r>
            <w:r w:rsidRPr="0059181C">
              <w:rPr>
                <w:lang w:eastAsia="es-ES"/>
              </w:rPr>
              <w:br/>
              <w:t xml:space="preserve">- Error de servidor al registrar el pedido → se informa al usuario y no se crea el pedido (o queda en estado inconsistente que debe ser revisado por </w:t>
            </w:r>
            <w:proofErr w:type="spellStart"/>
            <w:r w:rsidRPr="0059181C">
              <w:rPr>
                <w:lang w:eastAsia="es-ES"/>
              </w:rPr>
              <w:t>admin</w:t>
            </w:r>
            <w:proofErr w:type="spellEnd"/>
            <w:r w:rsidRPr="0059181C">
              <w:rPr>
                <w:lang w:eastAsia="es-ES"/>
              </w:rPr>
              <w:t>).</w:t>
            </w:r>
          </w:p>
        </w:tc>
      </w:tr>
    </w:tbl>
    <w:p w14:paraId="617827D2" w14:textId="77777777" w:rsidR="00FE7BAA" w:rsidRDefault="00FE7BAA" w:rsidP="00FE7BAA">
      <w:pPr>
        <w:ind w:left="0" w:firstLine="0"/>
        <w:rPr>
          <w:lang w:eastAsia="es-ES"/>
        </w:rPr>
      </w:pP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121A93" w14:paraId="3F41C3F0" w14:textId="77777777" w:rsidTr="00C6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5ABDF3D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CAMPO</w:t>
            </w:r>
          </w:p>
        </w:tc>
        <w:tc>
          <w:tcPr>
            <w:tcW w:w="6798" w:type="dxa"/>
          </w:tcPr>
          <w:p w14:paraId="3DA00738" w14:textId="77777777" w:rsidR="00121A93" w:rsidRDefault="00121A93" w:rsidP="00C66341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DETALLE</w:t>
            </w:r>
          </w:p>
        </w:tc>
      </w:tr>
      <w:tr w:rsidR="00121A93" w14:paraId="1681F354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906AACC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NOMBRE</w:t>
            </w:r>
          </w:p>
        </w:tc>
        <w:tc>
          <w:tcPr>
            <w:tcW w:w="6798" w:type="dxa"/>
          </w:tcPr>
          <w:p w14:paraId="6FD3416D" w14:textId="779EDDB2" w:rsidR="00121A93" w:rsidRDefault="00824C1A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CU06 – Validar perfiles de caficultor y productos</w:t>
            </w:r>
          </w:p>
        </w:tc>
      </w:tr>
      <w:tr w:rsidR="00121A93" w14:paraId="7B0126CD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2609364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DESCRIPCION</w:t>
            </w:r>
          </w:p>
        </w:tc>
        <w:tc>
          <w:tcPr>
            <w:tcW w:w="6798" w:type="dxa"/>
          </w:tcPr>
          <w:p w14:paraId="1E032DCF" w14:textId="70743367" w:rsidR="00121A93" w:rsidRDefault="00824C1A" w:rsidP="00824C1A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Permite al administrador revisar y aprobar o rechazar los perfiles de caficultores y sus productos antes de que sean visibles en el catálogo.</w:t>
            </w:r>
          </w:p>
        </w:tc>
      </w:tr>
      <w:tr w:rsidR="00121A93" w14:paraId="62A9153B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63A870C" w14:textId="77777777" w:rsidR="00121A93" w:rsidRPr="0029601E" w:rsidRDefault="00121A93" w:rsidP="00C66341">
            <w:pPr>
              <w:ind w:left="0" w:firstLine="0"/>
              <w:rPr>
                <w:b w:val="0"/>
                <w:bCs w:val="0"/>
                <w:lang w:eastAsia="es-ES"/>
              </w:rPr>
            </w:pPr>
            <w:r>
              <w:rPr>
                <w:lang w:eastAsia="es-ES"/>
              </w:rPr>
              <w:lastRenderedPageBreak/>
              <w:t>ACTORES</w:t>
            </w:r>
          </w:p>
        </w:tc>
        <w:tc>
          <w:tcPr>
            <w:tcW w:w="6798" w:type="dxa"/>
          </w:tcPr>
          <w:p w14:paraId="3E5BCBE0" w14:textId="33769AEC" w:rsidR="00121A93" w:rsidRDefault="00824C1A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Administrador (principal)</w:t>
            </w:r>
          </w:p>
        </w:tc>
      </w:tr>
      <w:tr w:rsidR="00121A93" w14:paraId="30534DE7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BA075DE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PRIORIDAD</w:t>
            </w:r>
          </w:p>
        </w:tc>
        <w:tc>
          <w:tcPr>
            <w:tcW w:w="6798" w:type="dxa"/>
          </w:tcPr>
          <w:p w14:paraId="25D67BAC" w14:textId="09783355" w:rsidR="00121A93" w:rsidRDefault="00824C1A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Media</w:t>
            </w:r>
          </w:p>
        </w:tc>
      </w:tr>
      <w:tr w:rsidR="00121A93" w14:paraId="6485AC5E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6E05749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PRECONDICIONES</w:t>
            </w:r>
          </w:p>
        </w:tc>
        <w:tc>
          <w:tcPr>
            <w:tcW w:w="6798" w:type="dxa"/>
          </w:tcPr>
          <w:p w14:paraId="6781401E" w14:textId="77CA9E87" w:rsidR="00121A93" w:rsidRDefault="00824C1A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- Debe existir al menos un perfil o producto en estado “Pendiente de validación”.</w:t>
            </w:r>
            <w:r w:rsidRPr="00824C1A">
              <w:rPr>
                <w:lang w:eastAsia="es-ES"/>
              </w:rPr>
              <w:br/>
              <w:t>- El administrador debe estar autenticado.</w:t>
            </w:r>
          </w:p>
        </w:tc>
      </w:tr>
      <w:tr w:rsidR="00121A93" w14:paraId="4BFDF47E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7327A72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 NORMAL</w:t>
            </w:r>
          </w:p>
        </w:tc>
        <w:tc>
          <w:tcPr>
            <w:tcW w:w="6798" w:type="dxa"/>
          </w:tcPr>
          <w:p w14:paraId="6690619F" w14:textId="41E6637A" w:rsidR="00121A93" w:rsidRDefault="00824C1A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1. El administrador inicia sesión (CU02).</w:t>
            </w:r>
            <w:r w:rsidRPr="00824C1A">
              <w:rPr>
                <w:lang w:eastAsia="es-ES"/>
              </w:rPr>
              <w:br/>
              <w:t xml:space="preserve">2. El administrador accede al módulo </w:t>
            </w:r>
            <w:r w:rsidRPr="00824C1A">
              <w:rPr>
                <w:b/>
                <w:bCs/>
                <w:lang w:eastAsia="es-ES"/>
              </w:rPr>
              <w:t>“Validación”</w:t>
            </w:r>
            <w:r w:rsidRPr="00824C1A">
              <w:rPr>
                <w:lang w:eastAsia="es-ES"/>
              </w:rPr>
              <w:t>.</w:t>
            </w:r>
            <w:r w:rsidRPr="00824C1A">
              <w:rPr>
                <w:lang w:eastAsia="es-ES"/>
              </w:rPr>
              <w:br/>
              <w:t>3. El sistema muestra el listado de perfiles y productos pendientes con su información básica.</w:t>
            </w:r>
            <w:r w:rsidRPr="00824C1A">
              <w:rPr>
                <w:lang w:eastAsia="es-ES"/>
              </w:rPr>
              <w:br/>
              <w:t>4. El administrador selecciona un registro para ver el detalle completo (datos, fotos, historia).</w:t>
            </w:r>
            <w:r w:rsidRPr="00824C1A">
              <w:rPr>
                <w:lang w:eastAsia="es-ES"/>
              </w:rPr>
              <w:br/>
              <w:t xml:space="preserve">5. El administrador decide </w:t>
            </w:r>
            <w:r w:rsidRPr="00824C1A">
              <w:rPr>
                <w:b/>
                <w:bCs/>
                <w:lang w:eastAsia="es-ES"/>
              </w:rPr>
              <w:t>Aprobar</w:t>
            </w:r>
            <w:r w:rsidRPr="00824C1A">
              <w:rPr>
                <w:lang w:eastAsia="es-ES"/>
              </w:rPr>
              <w:t xml:space="preserve"> o </w:t>
            </w:r>
            <w:r w:rsidRPr="00824C1A">
              <w:rPr>
                <w:b/>
                <w:bCs/>
                <w:lang w:eastAsia="es-ES"/>
              </w:rPr>
              <w:t>Rechazar</w:t>
            </w:r>
            <w:r w:rsidRPr="00824C1A">
              <w:rPr>
                <w:lang w:eastAsia="es-ES"/>
              </w:rPr>
              <w:t xml:space="preserve"> el registro.</w:t>
            </w:r>
            <w:r w:rsidRPr="00824C1A">
              <w:rPr>
                <w:lang w:eastAsia="es-ES"/>
              </w:rPr>
              <w:br/>
              <w:t>6. El sistema actualiza el estado (Aprobado/Rechazado) y guarda observaciones si aplica.</w:t>
            </w:r>
            <w:r w:rsidRPr="00824C1A">
              <w:rPr>
                <w:lang w:eastAsia="es-ES"/>
              </w:rPr>
              <w:br/>
              <w:t>7. El sistema notifica al caficultor el resultado de la validación.</w:t>
            </w:r>
          </w:p>
        </w:tc>
      </w:tr>
      <w:tr w:rsidR="00121A93" w14:paraId="79B27B5F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899568B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FLUJOS ALTERNOS</w:t>
            </w:r>
          </w:p>
        </w:tc>
        <w:tc>
          <w:tcPr>
            <w:tcW w:w="6798" w:type="dxa"/>
          </w:tcPr>
          <w:p w14:paraId="5D9A0B5B" w14:textId="11BD3E10" w:rsidR="00121A93" w:rsidRDefault="00824C1A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 xml:space="preserve">A1: </w:t>
            </w:r>
            <w:r w:rsidRPr="00824C1A">
              <w:rPr>
                <w:b/>
                <w:bCs/>
                <w:lang w:eastAsia="es-ES"/>
              </w:rPr>
              <w:t>Validación masiva</w:t>
            </w:r>
            <w:r w:rsidRPr="00824C1A">
              <w:rPr>
                <w:lang w:eastAsia="es-ES"/>
              </w:rPr>
              <w:br/>
              <w:t>1. El administrador selecciona varios registros y los aprueba/rechaza en lote, el sistema actualiza el estado de todos los seleccionados.</w:t>
            </w:r>
            <w:r w:rsidRPr="00824C1A">
              <w:rPr>
                <w:lang w:eastAsia="es-ES"/>
              </w:rPr>
              <w:br/>
            </w:r>
            <w:r w:rsidRPr="00824C1A">
              <w:rPr>
                <w:lang w:eastAsia="es-ES"/>
              </w:rPr>
              <w:br/>
              <w:t xml:space="preserve">A2: </w:t>
            </w:r>
            <w:r w:rsidRPr="00824C1A">
              <w:rPr>
                <w:b/>
                <w:bCs/>
                <w:lang w:eastAsia="es-ES"/>
              </w:rPr>
              <w:t>Revisión posterior</w:t>
            </w:r>
            <w:r w:rsidRPr="00824C1A">
              <w:rPr>
                <w:lang w:eastAsia="es-ES"/>
              </w:rPr>
              <w:br/>
              <w:t>1. El administrador puede marcar un registro como “En revisión” y dejarlo pendiente para validarlo más adelante.</w:t>
            </w:r>
          </w:p>
        </w:tc>
      </w:tr>
      <w:tr w:rsidR="00121A93" w14:paraId="76F4058A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F33D922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POSTCONDICION</w:t>
            </w:r>
          </w:p>
        </w:tc>
        <w:tc>
          <w:tcPr>
            <w:tcW w:w="6798" w:type="dxa"/>
          </w:tcPr>
          <w:p w14:paraId="131DBD4E" w14:textId="350B7AA3" w:rsidR="00121A93" w:rsidRDefault="00824C1A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-S</w:t>
            </w:r>
            <w:r w:rsidRPr="00824C1A">
              <w:rPr>
                <w:lang w:eastAsia="es-ES"/>
              </w:rPr>
              <w:t>olo perfiles y productos aprobados son visibles en el catálogo público.</w:t>
            </w:r>
            <w:r w:rsidRPr="00824C1A">
              <w:rPr>
                <w:lang w:eastAsia="es-ES"/>
              </w:rPr>
              <w:br/>
              <w:t>- Los rechazados quedan ocultos y con observaciones para corrección.</w:t>
            </w:r>
          </w:p>
        </w:tc>
      </w:tr>
      <w:tr w:rsidR="00121A93" w14:paraId="627C77DD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A8585C8" w14:textId="77777777" w:rsidR="00121A93" w:rsidRDefault="00121A93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EXCEPCIONES</w:t>
            </w:r>
          </w:p>
        </w:tc>
        <w:tc>
          <w:tcPr>
            <w:tcW w:w="6798" w:type="dxa"/>
          </w:tcPr>
          <w:p w14:paraId="3F6A0CDE" w14:textId="60EF28EC" w:rsidR="00121A93" w:rsidRDefault="00824C1A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 xml:space="preserve">- El registro desaparece mientras se revisa (ya fue validado por otro </w:t>
            </w:r>
            <w:proofErr w:type="spellStart"/>
            <w:r w:rsidRPr="00824C1A">
              <w:rPr>
                <w:lang w:eastAsia="es-ES"/>
              </w:rPr>
              <w:t>admin</w:t>
            </w:r>
            <w:proofErr w:type="spellEnd"/>
            <w:r w:rsidRPr="00824C1A">
              <w:rPr>
                <w:lang w:eastAsia="es-ES"/>
              </w:rPr>
              <w:t>) → el sistema informa que se actualizó y refresca la lista.</w:t>
            </w:r>
            <w:r w:rsidRPr="00824C1A">
              <w:rPr>
                <w:lang w:eastAsia="es-ES"/>
              </w:rPr>
              <w:br/>
              <w:t>- Error al guardar decisiones de validación → se notifica y se mantiene el estado anterior.</w:t>
            </w:r>
          </w:p>
        </w:tc>
      </w:tr>
    </w:tbl>
    <w:p w14:paraId="65537752" w14:textId="77777777" w:rsidR="00FE7BAA" w:rsidRDefault="00FE7BAA" w:rsidP="00FE7BAA">
      <w:pPr>
        <w:ind w:left="0" w:firstLine="0"/>
        <w:rPr>
          <w:lang w:eastAsia="es-ES"/>
        </w:rPr>
      </w:pPr>
    </w:p>
    <w:p w14:paraId="4F6915C8" w14:textId="77777777" w:rsidR="00824C1A" w:rsidRDefault="00824C1A" w:rsidP="00FE7BAA">
      <w:pPr>
        <w:ind w:left="0" w:firstLine="0"/>
        <w:rPr>
          <w:lang w:eastAsia="es-ES"/>
        </w:rPr>
      </w:pPr>
    </w:p>
    <w:p w14:paraId="7140D0C1" w14:textId="77777777" w:rsidR="00824C1A" w:rsidRDefault="00824C1A" w:rsidP="00FE7BAA">
      <w:pPr>
        <w:ind w:left="0" w:firstLine="0"/>
        <w:rPr>
          <w:lang w:eastAsia="es-ES"/>
        </w:rPr>
      </w:pP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59181C" w14:paraId="1080821D" w14:textId="77777777" w:rsidTr="00C6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5394699" w14:textId="77777777" w:rsidR="0059181C" w:rsidRDefault="0059181C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CAMPO</w:t>
            </w:r>
          </w:p>
        </w:tc>
        <w:tc>
          <w:tcPr>
            <w:tcW w:w="6798" w:type="dxa"/>
          </w:tcPr>
          <w:p w14:paraId="715622C3" w14:textId="77777777" w:rsidR="0059181C" w:rsidRDefault="0059181C" w:rsidP="00C66341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DETALLE</w:t>
            </w:r>
          </w:p>
        </w:tc>
      </w:tr>
      <w:tr w:rsidR="0059181C" w14:paraId="56894EE1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D0C3BF9" w14:textId="77777777" w:rsidR="0059181C" w:rsidRDefault="0059181C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NOMBRE</w:t>
            </w:r>
          </w:p>
        </w:tc>
        <w:tc>
          <w:tcPr>
            <w:tcW w:w="6798" w:type="dxa"/>
          </w:tcPr>
          <w:p w14:paraId="49658417" w14:textId="69D43F54" w:rsidR="0059181C" w:rsidRDefault="00824C1A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CU07 – Notificar pedido al caficultor</w:t>
            </w:r>
          </w:p>
        </w:tc>
      </w:tr>
      <w:tr w:rsidR="0059181C" w14:paraId="08A5F466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CA3F67C" w14:textId="77777777" w:rsidR="0059181C" w:rsidRDefault="0059181C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DESCRIPCION</w:t>
            </w:r>
          </w:p>
        </w:tc>
        <w:tc>
          <w:tcPr>
            <w:tcW w:w="6798" w:type="dxa"/>
          </w:tcPr>
          <w:p w14:paraId="6933F0B3" w14:textId="1D1CFC59" w:rsidR="0059181C" w:rsidRDefault="00824C1A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Cuando un consumidor registra un pedido, el sistema genera una notificación para el caficultor con el detalle de la compra para que pueda gestionarla.</w:t>
            </w:r>
          </w:p>
        </w:tc>
      </w:tr>
      <w:tr w:rsidR="0059181C" w14:paraId="148C5B9C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19D99B6" w14:textId="77777777" w:rsidR="0059181C" w:rsidRPr="0029601E" w:rsidRDefault="0059181C" w:rsidP="00C66341">
            <w:pPr>
              <w:ind w:left="0" w:firstLine="0"/>
              <w:rPr>
                <w:b w:val="0"/>
                <w:bCs w:val="0"/>
                <w:lang w:eastAsia="es-ES"/>
              </w:rPr>
            </w:pPr>
            <w:r>
              <w:rPr>
                <w:lang w:eastAsia="es-ES"/>
              </w:rPr>
              <w:t>ACTORES</w:t>
            </w:r>
          </w:p>
        </w:tc>
        <w:tc>
          <w:tcPr>
            <w:tcW w:w="6798" w:type="dxa"/>
          </w:tcPr>
          <w:p w14:paraId="761EBED8" w14:textId="22679770" w:rsidR="0059181C" w:rsidRDefault="00824C1A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Caficultor (principal), Consumidor (disparador), Sistema</w:t>
            </w:r>
          </w:p>
        </w:tc>
      </w:tr>
      <w:tr w:rsidR="0059181C" w14:paraId="42D07E35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7A31BF4" w14:textId="77777777" w:rsidR="0059181C" w:rsidRDefault="0059181C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PRIORIDAD</w:t>
            </w:r>
          </w:p>
        </w:tc>
        <w:tc>
          <w:tcPr>
            <w:tcW w:w="6798" w:type="dxa"/>
          </w:tcPr>
          <w:p w14:paraId="777446E4" w14:textId="34238867" w:rsidR="0059181C" w:rsidRDefault="00824C1A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Media</w:t>
            </w:r>
          </w:p>
        </w:tc>
      </w:tr>
      <w:tr w:rsidR="0059181C" w14:paraId="6EF4BA0E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38687F3" w14:textId="77777777" w:rsidR="0059181C" w:rsidRDefault="0059181C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PRECONDICIONES</w:t>
            </w:r>
          </w:p>
        </w:tc>
        <w:tc>
          <w:tcPr>
            <w:tcW w:w="6798" w:type="dxa"/>
          </w:tcPr>
          <w:p w14:paraId="6B1A672B" w14:textId="61485A18" w:rsidR="0059181C" w:rsidRDefault="00824C1A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- Debe haberse registrado un pedido (CU05).</w:t>
            </w:r>
            <w:r w:rsidRPr="00824C1A">
              <w:rPr>
                <w:lang w:eastAsia="es-ES"/>
              </w:rPr>
              <w:br/>
              <w:t>- El caficultor debe tener al menos un medio de notificación configurado (bandeja interna, correo, etc.).</w:t>
            </w:r>
          </w:p>
        </w:tc>
      </w:tr>
      <w:tr w:rsidR="0059181C" w14:paraId="275B4F67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D929868" w14:textId="77777777" w:rsidR="0059181C" w:rsidRDefault="0059181C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 NORMAL</w:t>
            </w:r>
          </w:p>
        </w:tc>
        <w:tc>
          <w:tcPr>
            <w:tcW w:w="67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4C1A" w:rsidRPr="00824C1A" w14:paraId="6028B5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89810E" w14:textId="77777777" w:rsidR="00824C1A" w:rsidRPr="00824C1A" w:rsidRDefault="00824C1A" w:rsidP="00824C1A">
                  <w:pPr>
                    <w:spacing w:line="240" w:lineRule="auto"/>
                    <w:ind w:left="0" w:firstLine="0"/>
                    <w:jc w:val="left"/>
                    <w:rPr>
                      <w:lang w:eastAsia="es-ES"/>
                    </w:rPr>
                  </w:pPr>
                </w:p>
              </w:tc>
            </w:tr>
          </w:tbl>
          <w:p w14:paraId="14D535C7" w14:textId="77777777" w:rsidR="00824C1A" w:rsidRPr="00824C1A" w:rsidRDefault="00824C1A" w:rsidP="00824C1A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82"/>
            </w:tblGrid>
            <w:tr w:rsidR="00824C1A" w:rsidRPr="00824C1A" w14:paraId="1A046C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7CD501" w14:textId="77777777" w:rsidR="00824C1A" w:rsidRPr="00824C1A" w:rsidRDefault="00824C1A" w:rsidP="00824C1A">
                  <w:pPr>
                    <w:spacing w:line="240" w:lineRule="auto"/>
                    <w:ind w:left="0" w:firstLine="0"/>
                    <w:jc w:val="left"/>
                    <w:rPr>
                      <w:lang w:eastAsia="es-ES"/>
                    </w:rPr>
                  </w:pPr>
                  <w:r w:rsidRPr="00824C1A">
                    <w:rPr>
                      <w:lang w:eastAsia="es-ES"/>
                    </w:rPr>
                    <w:t>1. Al completar un pedido (CU05), el sistema identifica el caficultor propietario del producto.</w:t>
                  </w:r>
                  <w:r w:rsidRPr="00824C1A">
                    <w:rPr>
                      <w:lang w:eastAsia="es-ES"/>
                    </w:rPr>
                    <w:br/>
                    <w:t>2. El sistema genera un registro de notificación asociado al caficultor (pedido, productos, cantidades, datos de contacto).</w:t>
                  </w:r>
                  <w:r w:rsidRPr="00824C1A">
                    <w:rPr>
                      <w:lang w:eastAsia="es-ES"/>
                    </w:rPr>
                    <w:br/>
                    <w:t xml:space="preserve">3. El caficultor inicia sesión y accede a la sección </w:t>
                  </w:r>
                  <w:r w:rsidRPr="00824C1A">
                    <w:rPr>
                      <w:b/>
                      <w:bCs/>
                      <w:lang w:eastAsia="es-ES"/>
                    </w:rPr>
                    <w:t>“Notificaciones / Pedidos”</w:t>
                  </w:r>
                  <w:r w:rsidRPr="00824C1A">
                    <w:rPr>
                      <w:lang w:eastAsia="es-ES"/>
                    </w:rPr>
                    <w:t>.</w:t>
                  </w:r>
                  <w:r w:rsidRPr="00824C1A">
                    <w:rPr>
                      <w:lang w:eastAsia="es-ES"/>
                    </w:rPr>
                    <w:br/>
                    <w:t>4. El sistema muestra el listado de pedidos nuevos o pendientes.</w:t>
                  </w:r>
                  <w:r w:rsidRPr="00824C1A">
                    <w:rPr>
                      <w:lang w:eastAsia="es-ES"/>
                    </w:rPr>
                    <w:br/>
                    <w:t>5. El caficultor selecciona un pedido para ver detalle y proceder a su gestión (confirmar, contactar cliente, preparar envío).</w:t>
                  </w:r>
                </w:p>
              </w:tc>
            </w:tr>
          </w:tbl>
          <w:p w14:paraId="3BEDA838" w14:textId="77777777" w:rsidR="0059181C" w:rsidRDefault="0059181C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</w:p>
        </w:tc>
      </w:tr>
      <w:tr w:rsidR="0059181C" w14:paraId="0C31DB76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501DAD6" w14:textId="77777777" w:rsidR="0059181C" w:rsidRDefault="0059181C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FLUJOS ALTERNOS</w:t>
            </w:r>
          </w:p>
        </w:tc>
        <w:tc>
          <w:tcPr>
            <w:tcW w:w="6798" w:type="dxa"/>
          </w:tcPr>
          <w:p w14:paraId="63353B53" w14:textId="35B754F1" w:rsidR="0059181C" w:rsidRDefault="00824C1A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 xml:space="preserve">A1: </w:t>
            </w:r>
            <w:r w:rsidRPr="00824C1A">
              <w:rPr>
                <w:b/>
                <w:bCs/>
                <w:lang w:eastAsia="es-ES"/>
              </w:rPr>
              <w:t>Notificación por correo o mensaje externo</w:t>
            </w:r>
            <w:r w:rsidRPr="00824C1A">
              <w:rPr>
                <w:lang w:eastAsia="es-ES"/>
              </w:rPr>
              <w:br/>
              <w:t>1. Además de la bandeja interna, el sistema envía un correo/mensaje al caficultor con un resumen del pedido y enlace a la plataforma.</w:t>
            </w:r>
          </w:p>
        </w:tc>
      </w:tr>
      <w:tr w:rsidR="0059181C" w14:paraId="3A2665E9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FBCFE74" w14:textId="77777777" w:rsidR="0059181C" w:rsidRDefault="0059181C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POSTCONDICION</w:t>
            </w:r>
          </w:p>
        </w:tc>
        <w:tc>
          <w:tcPr>
            <w:tcW w:w="6798" w:type="dxa"/>
          </w:tcPr>
          <w:p w14:paraId="407A9802" w14:textId="4DED6BD2" w:rsidR="0059181C" w:rsidRDefault="00824C1A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- El caficultor queda informado del pedido y puede iniciar su proceso de atención.</w:t>
            </w:r>
          </w:p>
        </w:tc>
      </w:tr>
      <w:tr w:rsidR="0059181C" w14:paraId="73881060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E2065AC" w14:textId="77777777" w:rsidR="0059181C" w:rsidRDefault="0059181C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EXCEPCIONES</w:t>
            </w:r>
          </w:p>
        </w:tc>
        <w:tc>
          <w:tcPr>
            <w:tcW w:w="6798" w:type="dxa"/>
          </w:tcPr>
          <w:p w14:paraId="6BE96301" w14:textId="4522A931" w:rsidR="0059181C" w:rsidRDefault="00824C1A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 xml:space="preserve">- Error al generar la notificación → el pedido se </w:t>
            </w:r>
            <w:proofErr w:type="gramStart"/>
            <w:r w:rsidRPr="00824C1A">
              <w:rPr>
                <w:lang w:eastAsia="es-ES"/>
              </w:rPr>
              <w:t>registra</w:t>
            </w:r>
            <w:proofErr w:type="gramEnd"/>
            <w:r w:rsidRPr="00824C1A">
              <w:rPr>
                <w:lang w:eastAsia="es-ES"/>
              </w:rPr>
              <w:t xml:space="preserve"> pero el caficultor no es notificado; el sistema debe marcar el incidente para revisión del administrador.</w:t>
            </w:r>
            <w:r w:rsidRPr="00824C1A">
              <w:rPr>
                <w:lang w:eastAsia="es-ES"/>
              </w:rPr>
              <w:br/>
              <w:t>- Medio de notificación no disponible (fallo en correo, etc.) → se intenta únicamente la notificación interna en la plataforma.</w:t>
            </w:r>
          </w:p>
        </w:tc>
      </w:tr>
    </w:tbl>
    <w:p w14:paraId="266026B4" w14:textId="77777777" w:rsidR="00FE7BAA" w:rsidRDefault="00FE7BAA" w:rsidP="00FE7BAA">
      <w:pPr>
        <w:ind w:left="0" w:firstLine="0"/>
        <w:rPr>
          <w:lang w:eastAsia="es-ES"/>
        </w:rPr>
      </w:pPr>
    </w:p>
    <w:p w14:paraId="00535D81" w14:textId="77777777" w:rsidR="00824C1A" w:rsidRDefault="00824C1A" w:rsidP="00FE7BAA">
      <w:pPr>
        <w:ind w:left="0" w:firstLine="0"/>
        <w:rPr>
          <w:lang w:eastAsia="es-ES"/>
        </w:rPr>
      </w:pP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824C1A" w14:paraId="22853E70" w14:textId="77777777" w:rsidTr="00C6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48E4AE8" w14:textId="77777777" w:rsidR="00824C1A" w:rsidRDefault="00824C1A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CAMPO</w:t>
            </w:r>
          </w:p>
        </w:tc>
        <w:tc>
          <w:tcPr>
            <w:tcW w:w="6798" w:type="dxa"/>
          </w:tcPr>
          <w:p w14:paraId="21DC7BC7" w14:textId="77777777" w:rsidR="00824C1A" w:rsidRDefault="00824C1A" w:rsidP="00C66341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DETALLE</w:t>
            </w:r>
          </w:p>
        </w:tc>
      </w:tr>
      <w:tr w:rsidR="00824C1A" w14:paraId="77D495C0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CB90A8E" w14:textId="77777777" w:rsidR="00824C1A" w:rsidRDefault="00824C1A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NOMBRE</w:t>
            </w:r>
          </w:p>
        </w:tc>
        <w:tc>
          <w:tcPr>
            <w:tcW w:w="6798" w:type="dxa"/>
          </w:tcPr>
          <w:p w14:paraId="11D6C873" w14:textId="2E312F89" w:rsidR="00824C1A" w:rsidRDefault="00824C1A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CU08 – Registrar comentarios y valoraciones de café</w:t>
            </w:r>
          </w:p>
        </w:tc>
      </w:tr>
      <w:tr w:rsidR="00824C1A" w14:paraId="3821738E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181ECDF" w14:textId="77777777" w:rsidR="00824C1A" w:rsidRDefault="00824C1A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DESCRIPCION</w:t>
            </w:r>
          </w:p>
        </w:tc>
        <w:tc>
          <w:tcPr>
            <w:tcW w:w="6798" w:type="dxa"/>
          </w:tcPr>
          <w:p w14:paraId="6069063E" w14:textId="1C2B36E3" w:rsidR="00824C1A" w:rsidRDefault="00824C1A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24C1A">
              <w:rPr>
                <w:lang w:eastAsia="es-ES"/>
              </w:rPr>
              <w:t>Permite al consumidor que ya ha comprado un producto dejar comentarios y, opcionalmente, una valoración sobre el café, para compartir su experiencia con otros usuarios y con el caficultor.</w:t>
            </w:r>
          </w:p>
        </w:tc>
      </w:tr>
      <w:tr w:rsidR="00824C1A" w14:paraId="6AE2493D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65AF22A" w14:textId="77777777" w:rsidR="00824C1A" w:rsidRPr="0029601E" w:rsidRDefault="00824C1A" w:rsidP="00C66341">
            <w:pPr>
              <w:ind w:left="0" w:firstLine="0"/>
              <w:rPr>
                <w:b w:val="0"/>
                <w:bCs w:val="0"/>
                <w:lang w:eastAsia="es-ES"/>
              </w:rPr>
            </w:pPr>
            <w:r>
              <w:rPr>
                <w:lang w:eastAsia="es-ES"/>
              </w:rPr>
              <w:t>ACTORES</w:t>
            </w:r>
          </w:p>
        </w:tc>
        <w:tc>
          <w:tcPr>
            <w:tcW w:w="6798" w:type="dxa"/>
          </w:tcPr>
          <w:p w14:paraId="1A091E76" w14:textId="24720404" w:rsidR="00824C1A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Consumidor (principal); Caficultor (secundario – lee comentarios)</w:t>
            </w:r>
          </w:p>
        </w:tc>
      </w:tr>
      <w:tr w:rsidR="00824C1A" w14:paraId="1D3EE77F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620A818" w14:textId="77777777" w:rsidR="00824C1A" w:rsidRDefault="00824C1A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PRIORIDAD</w:t>
            </w:r>
          </w:p>
        </w:tc>
        <w:tc>
          <w:tcPr>
            <w:tcW w:w="6798" w:type="dxa"/>
          </w:tcPr>
          <w:p w14:paraId="2DDD48CF" w14:textId="5557FABF" w:rsidR="00824C1A" w:rsidRDefault="009B2F2D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Media</w:t>
            </w:r>
          </w:p>
        </w:tc>
      </w:tr>
      <w:tr w:rsidR="00824C1A" w14:paraId="7EA6496D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143B2C1" w14:textId="77777777" w:rsidR="00824C1A" w:rsidRDefault="00824C1A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PRECONDICIONES</w:t>
            </w:r>
          </w:p>
        </w:tc>
        <w:tc>
          <w:tcPr>
            <w:tcW w:w="6798" w:type="dxa"/>
          </w:tcPr>
          <w:p w14:paraId="6D2D51C1" w14:textId="310BF14B" w:rsidR="00824C1A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- El consumidor debe estar autenticado.</w:t>
            </w:r>
            <w:r w:rsidRPr="009B2F2D">
              <w:rPr>
                <w:lang w:eastAsia="es-ES"/>
              </w:rPr>
              <w:br/>
              <w:t>- Debe tener al menos un pedido completado del producto a comentar.</w:t>
            </w:r>
            <w:r w:rsidRPr="009B2F2D">
              <w:rPr>
                <w:lang w:eastAsia="es-ES"/>
              </w:rPr>
              <w:br/>
              <w:t>- El módulo de comentarios debe estar habilitado.</w:t>
            </w:r>
          </w:p>
        </w:tc>
      </w:tr>
      <w:tr w:rsidR="00824C1A" w14:paraId="620E20F5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C5BE597" w14:textId="77777777" w:rsidR="00824C1A" w:rsidRDefault="00824C1A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 NORMAL</w:t>
            </w:r>
          </w:p>
        </w:tc>
        <w:tc>
          <w:tcPr>
            <w:tcW w:w="6798" w:type="dxa"/>
          </w:tcPr>
          <w:p w14:paraId="7C83A998" w14:textId="5D649082" w:rsidR="00824C1A" w:rsidRDefault="009B2F2D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1. El consumidor inicia sesión (CU02).</w:t>
            </w:r>
            <w:r w:rsidRPr="009B2F2D">
              <w:rPr>
                <w:lang w:eastAsia="es-ES"/>
              </w:rPr>
              <w:br/>
              <w:t xml:space="preserve">2. Accede a su perfil y selecciona </w:t>
            </w:r>
            <w:r w:rsidRPr="009B2F2D">
              <w:rPr>
                <w:b/>
                <w:bCs/>
                <w:lang w:eastAsia="es-ES"/>
              </w:rPr>
              <w:t>“Mis compras”</w:t>
            </w:r>
            <w:r w:rsidRPr="009B2F2D">
              <w:rPr>
                <w:lang w:eastAsia="es-ES"/>
              </w:rPr>
              <w:t>.</w:t>
            </w:r>
            <w:r w:rsidRPr="009B2F2D">
              <w:rPr>
                <w:lang w:eastAsia="es-ES"/>
              </w:rPr>
              <w:br/>
              <w:t>3. El sistema muestra el historial de productos comprados.</w:t>
            </w:r>
            <w:r w:rsidRPr="009B2F2D">
              <w:rPr>
                <w:lang w:eastAsia="es-ES"/>
              </w:rPr>
              <w:br/>
              <w:t xml:space="preserve">4. El consumidor selecciona un producto y elige la opción </w:t>
            </w:r>
            <w:r w:rsidRPr="009B2F2D">
              <w:rPr>
                <w:b/>
                <w:bCs/>
                <w:lang w:eastAsia="es-ES"/>
              </w:rPr>
              <w:t>“Comentar / Valorar”</w:t>
            </w:r>
            <w:r w:rsidRPr="009B2F2D">
              <w:rPr>
                <w:lang w:eastAsia="es-ES"/>
              </w:rPr>
              <w:t>.</w:t>
            </w:r>
            <w:r w:rsidRPr="009B2F2D">
              <w:rPr>
                <w:lang w:eastAsia="es-ES"/>
              </w:rPr>
              <w:br/>
              <w:t>5. El sistema muestra el formulario de comentario (texto y, si aplica, calificación).</w:t>
            </w:r>
            <w:r w:rsidRPr="009B2F2D">
              <w:rPr>
                <w:lang w:eastAsia="es-ES"/>
              </w:rPr>
              <w:br/>
              <w:t>6. El consumidor escribe su comentario y lo envía.</w:t>
            </w:r>
            <w:r w:rsidRPr="009B2F2D">
              <w:rPr>
                <w:lang w:eastAsia="es-ES"/>
              </w:rPr>
              <w:br/>
              <w:t>7. El sistema almacena el comentario y lo asocia al producto y al consumidor.</w:t>
            </w:r>
            <w:r w:rsidRPr="009B2F2D">
              <w:rPr>
                <w:lang w:eastAsia="es-ES"/>
              </w:rPr>
              <w:br/>
              <w:t>8. El sistema muestra mensaje de confirmación y el comentario pasa a ser visible según las reglas (inmediato o tras moderación).</w:t>
            </w:r>
          </w:p>
        </w:tc>
      </w:tr>
      <w:tr w:rsidR="00824C1A" w14:paraId="641D5E77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31330D8" w14:textId="77777777" w:rsidR="00824C1A" w:rsidRDefault="00824C1A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FLUJOS ALTERNOS</w:t>
            </w:r>
          </w:p>
        </w:tc>
        <w:tc>
          <w:tcPr>
            <w:tcW w:w="6798" w:type="dxa"/>
          </w:tcPr>
          <w:p w14:paraId="2245A025" w14:textId="484EE193" w:rsidR="00824C1A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 xml:space="preserve">A1: </w:t>
            </w:r>
            <w:r w:rsidRPr="009B2F2D">
              <w:rPr>
                <w:b/>
                <w:bCs/>
                <w:lang w:eastAsia="es-ES"/>
              </w:rPr>
              <w:t>Edición de comentario</w:t>
            </w:r>
            <w:r w:rsidRPr="009B2F2D">
              <w:rPr>
                <w:lang w:eastAsia="es-ES"/>
              </w:rPr>
              <w:br/>
              <w:t>1. El consumidor accede nuevamente al producto y edita un comentario propio dentro de un tiempo limitado; el sistema guarda la nueva versión e indica que ha sido editado.</w:t>
            </w:r>
            <w:r w:rsidRPr="009B2F2D">
              <w:rPr>
                <w:lang w:eastAsia="es-ES"/>
              </w:rPr>
              <w:br/>
            </w:r>
            <w:r w:rsidRPr="009B2F2D">
              <w:rPr>
                <w:lang w:eastAsia="es-ES"/>
              </w:rPr>
              <w:br/>
              <w:t xml:space="preserve">A2: </w:t>
            </w:r>
            <w:r w:rsidRPr="009B2F2D">
              <w:rPr>
                <w:b/>
                <w:bCs/>
                <w:lang w:eastAsia="es-ES"/>
              </w:rPr>
              <w:t>Moderación de comentarios</w:t>
            </w:r>
            <w:r w:rsidRPr="009B2F2D">
              <w:rPr>
                <w:lang w:eastAsia="es-ES"/>
              </w:rPr>
              <w:br/>
              <w:t>1. El sistema o un administrador puede revisar comentarios reportados y ocultarlos si infringen políticas.</w:t>
            </w:r>
          </w:p>
        </w:tc>
      </w:tr>
      <w:tr w:rsidR="00824C1A" w14:paraId="68CECCF9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5BDEFD1" w14:textId="77777777" w:rsidR="00824C1A" w:rsidRDefault="00824C1A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POSTCONDICION</w:t>
            </w:r>
          </w:p>
        </w:tc>
        <w:tc>
          <w:tcPr>
            <w:tcW w:w="6798" w:type="dxa"/>
          </w:tcPr>
          <w:p w14:paraId="72A6170A" w14:textId="28994D01" w:rsidR="00824C1A" w:rsidRDefault="009B2F2D" w:rsidP="009B2F2D">
            <w:pPr>
              <w:tabs>
                <w:tab w:val="left" w:pos="1320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- El comentario queda registrado y visible a otros consumidores y al caficultor, enriqueciendo la trazabilidad de la experiencia.</w:t>
            </w:r>
          </w:p>
        </w:tc>
      </w:tr>
      <w:tr w:rsidR="00824C1A" w14:paraId="5DF7900C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09A4D7D" w14:textId="77777777" w:rsidR="00824C1A" w:rsidRDefault="00824C1A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EXCEPCIONES</w:t>
            </w:r>
          </w:p>
        </w:tc>
        <w:tc>
          <w:tcPr>
            <w:tcW w:w="6798" w:type="dxa"/>
          </w:tcPr>
          <w:p w14:paraId="1A9B96DE" w14:textId="2BB070C2" w:rsidR="00824C1A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- El consumidor intenta comentar un producto que no ha comprado → el sistema niega la acción y muestra mensaje.</w:t>
            </w:r>
            <w:r w:rsidRPr="009B2F2D">
              <w:rPr>
                <w:lang w:eastAsia="es-ES"/>
              </w:rPr>
              <w:br/>
            </w:r>
            <w:r w:rsidRPr="009B2F2D">
              <w:rPr>
                <w:lang w:eastAsia="es-ES"/>
              </w:rPr>
              <w:lastRenderedPageBreak/>
              <w:t xml:space="preserve">- Comentario vacío o con contenido prohibido detectado automáticamente → se bloquea el </w:t>
            </w:r>
            <w:proofErr w:type="spellStart"/>
            <w:r w:rsidRPr="009B2F2D">
              <w:rPr>
                <w:lang w:eastAsia="es-ES"/>
              </w:rPr>
              <w:t>envio</w:t>
            </w:r>
            <w:proofErr w:type="spellEnd"/>
            <w:r w:rsidRPr="009B2F2D">
              <w:rPr>
                <w:lang w:eastAsia="es-ES"/>
              </w:rPr>
              <w:t xml:space="preserve"> y se notifica al usuario.</w:t>
            </w:r>
          </w:p>
        </w:tc>
      </w:tr>
    </w:tbl>
    <w:p w14:paraId="38FE146D" w14:textId="77777777" w:rsidR="00FE7BAA" w:rsidRDefault="00FE7BAA" w:rsidP="00FE7BAA">
      <w:pPr>
        <w:ind w:left="0" w:firstLine="0"/>
        <w:rPr>
          <w:lang w:eastAsia="es-ES"/>
        </w:rPr>
      </w:pP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9B2F2D" w14:paraId="35907810" w14:textId="77777777" w:rsidTr="00C6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CAC6DD6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CAMPO</w:t>
            </w:r>
          </w:p>
        </w:tc>
        <w:tc>
          <w:tcPr>
            <w:tcW w:w="6798" w:type="dxa"/>
          </w:tcPr>
          <w:p w14:paraId="4DFE730C" w14:textId="77777777" w:rsidR="009B2F2D" w:rsidRDefault="009B2F2D" w:rsidP="00C66341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DETALLE</w:t>
            </w:r>
          </w:p>
        </w:tc>
      </w:tr>
      <w:tr w:rsidR="009B2F2D" w14:paraId="7A91A2FF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25ADC73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NOMBRE</w:t>
            </w:r>
          </w:p>
        </w:tc>
        <w:tc>
          <w:tcPr>
            <w:tcW w:w="6798" w:type="dxa"/>
          </w:tcPr>
          <w:p w14:paraId="72C7EB0F" w14:textId="64170ED9" w:rsidR="009B2F2D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CU09 – Consultar estadísticas de uso del sistema</w:t>
            </w:r>
          </w:p>
        </w:tc>
      </w:tr>
      <w:tr w:rsidR="009B2F2D" w14:paraId="145AD4EE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0270DD8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DESCRIPCION</w:t>
            </w:r>
          </w:p>
        </w:tc>
        <w:tc>
          <w:tcPr>
            <w:tcW w:w="6798" w:type="dxa"/>
          </w:tcPr>
          <w:p w14:paraId="354ADF07" w14:textId="0DFA5B1A" w:rsidR="009B2F2D" w:rsidRDefault="009B2F2D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Permite al coordinador/administrador visualizar indicadores de uso del sistema (número de caficultores, productos, pedidos, comentarios, etc.) para medir el impacto del proyecto.</w:t>
            </w:r>
          </w:p>
        </w:tc>
      </w:tr>
      <w:tr w:rsidR="009B2F2D" w14:paraId="31ACD329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BA76993" w14:textId="77777777" w:rsidR="009B2F2D" w:rsidRPr="0029601E" w:rsidRDefault="009B2F2D" w:rsidP="00C66341">
            <w:pPr>
              <w:ind w:left="0" w:firstLine="0"/>
              <w:rPr>
                <w:b w:val="0"/>
                <w:bCs w:val="0"/>
                <w:lang w:eastAsia="es-ES"/>
              </w:rPr>
            </w:pPr>
            <w:r>
              <w:rPr>
                <w:lang w:eastAsia="es-ES"/>
              </w:rPr>
              <w:t>ACTORES</w:t>
            </w:r>
          </w:p>
        </w:tc>
        <w:tc>
          <w:tcPr>
            <w:tcW w:w="6798" w:type="dxa"/>
          </w:tcPr>
          <w:p w14:paraId="608A38AB" w14:textId="63C8C19F" w:rsidR="009B2F2D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Coordinador del semillero / Administrador</w:t>
            </w:r>
          </w:p>
        </w:tc>
      </w:tr>
      <w:tr w:rsidR="009B2F2D" w14:paraId="1D1C88A7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E2D99F8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PRIORIDAD</w:t>
            </w:r>
          </w:p>
        </w:tc>
        <w:tc>
          <w:tcPr>
            <w:tcW w:w="6798" w:type="dxa"/>
          </w:tcPr>
          <w:p w14:paraId="4678A346" w14:textId="77777777" w:rsidR="009B2F2D" w:rsidRDefault="009B2F2D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Media</w:t>
            </w:r>
          </w:p>
        </w:tc>
      </w:tr>
      <w:tr w:rsidR="009B2F2D" w14:paraId="3E656BBE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AB3286F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PRECONDICIONES</w:t>
            </w:r>
          </w:p>
        </w:tc>
        <w:tc>
          <w:tcPr>
            <w:tcW w:w="6798" w:type="dxa"/>
          </w:tcPr>
          <w:p w14:paraId="76232C3F" w14:textId="1C0B96EF" w:rsidR="009B2F2D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- Debe existir información histórica de uso (registros de usuarios, productos, pedidos, comentarios).</w:t>
            </w:r>
            <w:r w:rsidRPr="009B2F2D">
              <w:rPr>
                <w:lang w:eastAsia="es-ES"/>
              </w:rPr>
              <w:br/>
              <w:t>- El usuario administrador debe estar autenticado.</w:t>
            </w:r>
          </w:p>
        </w:tc>
      </w:tr>
      <w:tr w:rsidR="009B2F2D" w14:paraId="7C401B49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3E31F6E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 NORMAL</w:t>
            </w:r>
          </w:p>
        </w:tc>
        <w:tc>
          <w:tcPr>
            <w:tcW w:w="6798" w:type="dxa"/>
          </w:tcPr>
          <w:p w14:paraId="4B399CC5" w14:textId="3FC623D0" w:rsidR="009B2F2D" w:rsidRDefault="009B2F2D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1. El administrador inicia sesión (CU02).</w:t>
            </w:r>
            <w:r w:rsidRPr="009B2F2D">
              <w:rPr>
                <w:lang w:eastAsia="es-ES"/>
              </w:rPr>
              <w:br/>
              <w:t xml:space="preserve">2. Accede al módulo </w:t>
            </w:r>
            <w:r w:rsidRPr="009B2F2D">
              <w:rPr>
                <w:b/>
                <w:bCs/>
                <w:lang w:eastAsia="es-ES"/>
              </w:rPr>
              <w:t>“Estadísticas”</w:t>
            </w:r>
            <w:r w:rsidRPr="009B2F2D">
              <w:rPr>
                <w:lang w:eastAsia="es-ES"/>
              </w:rPr>
              <w:t xml:space="preserve"> o </w:t>
            </w:r>
            <w:r w:rsidRPr="009B2F2D">
              <w:rPr>
                <w:b/>
                <w:bCs/>
                <w:lang w:eastAsia="es-ES"/>
              </w:rPr>
              <w:t>“Panel de impacto”</w:t>
            </w:r>
            <w:r w:rsidRPr="009B2F2D">
              <w:rPr>
                <w:lang w:eastAsia="es-ES"/>
              </w:rPr>
              <w:t>.</w:t>
            </w:r>
            <w:r w:rsidRPr="009B2F2D">
              <w:rPr>
                <w:lang w:eastAsia="es-ES"/>
              </w:rPr>
              <w:br/>
              <w:t>3. El sistema muestra indicadores generales (número de caficultores registrados, productos activos, pedidos realizados, comentarios, etc.).</w:t>
            </w:r>
            <w:r w:rsidRPr="009B2F2D">
              <w:rPr>
                <w:lang w:eastAsia="es-ES"/>
              </w:rPr>
              <w:br/>
              <w:t>4. El administrador aplica filtros de fecha, municipio, tipo de usuario u otros criterios.</w:t>
            </w:r>
            <w:r w:rsidRPr="009B2F2D">
              <w:rPr>
                <w:lang w:eastAsia="es-ES"/>
              </w:rPr>
              <w:br/>
              <w:t>5. El sistema recalcula y actualiza las estadísticas y gráficos de acuerdo con los filtros seleccionados.</w:t>
            </w:r>
            <w:r w:rsidRPr="009B2F2D">
              <w:rPr>
                <w:lang w:eastAsia="es-ES"/>
              </w:rPr>
              <w:br/>
              <w:t>6. El administrador puede exportar o guardar un reporte si la funcionalidad está disponible.</w:t>
            </w:r>
          </w:p>
        </w:tc>
      </w:tr>
      <w:tr w:rsidR="009B2F2D" w14:paraId="4E46DF5C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263CB09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FLUJOS ALTERNOS</w:t>
            </w:r>
          </w:p>
        </w:tc>
        <w:tc>
          <w:tcPr>
            <w:tcW w:w="6798" w:type="dxa"/>
          </w:tcPr>
          <w:p w14:paraId="0970FA81" w14:textId="576BFD69" w:rsidR="009B2F2D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 xml:space="preserve">A1: </w:t>
            </w:r>
            <w:r w:rsidRPr="009B2F2D">
              <w:rPr>
                <w:b/>
                <w:bCs/>
                <w:lang w:eastAsia="es-ES"/>
              </w:rPr>
              <w:t>Filtros sin datos</w:t>
            </w:r>
            <w:r w:rsidRPr="009B2F2D">
              <w:rPr>
                <w:lang w:eastAsia="es-ES"/>
              </w:rPr>
              <w:br/>
              <w:t>1. Si para un filtro no hay información, el sistema muestra “Sin datos para el rango seleccionado”.</w:t>
            </w:r>
          </w:p>
        </w:tc>
      </w:tr>
      <w:tr w:rsidR="009B2F2D" w14:paraId="1ED174E3" w14:textId="77777777" w:rsidTr="00C6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FF3A49E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POSTCONDICION</w:t>
            </w:r>
          </w:p>
        </w:tc>
        <w:tc>
          <w:tcPr>
            <w:tcW w:w="6798" w:type="dxa"/>
          </w:tcPr>
          <w:p w14:paraId="10FEECDC" w14:textId="61AE38F7" w:rsidR="009B2F2D" w:rsidRDefault="009B2F2D" w:rsidP="00C66341">
            <w:pPr>
              <w:tabs>
                <w:tab w:val="left" w:pos="1320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- El administrador obtiene información consolidada que le permite evaluar el uso y el impacto del sistema en la comercialización de café.</w:t>
            </w:r>
          </w:p>
        </w:tc>
      </w:tr>
      <w:tr w:rsidR="009B2F2D" w14:paraId="5BC65517" w14:textId="77777777" w:rsidTr="00C6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47DEE72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EXCEPCIONES</w:t>
            </w:r>
          </w:p>
        </w:tc>
        <w:tc>
          <w:tcPr>
            <w:tcW w:w="6798" w:type="dxa"/>
          </w:tcPr>
          <w:p w14:paraId="4E317E47" w14:textId="0525AD30" w:rsidR="009B2F2D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- Fallas al consultar la base de datos → el sistema informa error y no muestra estadísticas.</w:t>
            </w:r>
            <w:r w:rsidRPr="009B2F2D">
              <w:rPr>
                <w:lang w:eastAsia="es-ES"/>
              </w:rPr>
              <w:br/>
              <w:t>- Tiempo de respuesta excedido → se invita a ajustar filtros (rango de fechas más pequeño).</w:t>
            </w:r>
          </w:p>
        </w:tc>
      </w:tr>
      <w:tr w:rsidR="009B2F2D" w14:paraId="6F7FEC3D" w14:textId="77777777" w:rsidTr="009B2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2E93782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CAMPO</w:t>
            </w:r>
          </w:p>
        </w:tc>
        <w:tc>
          <w:tcPr>
            <w:tcW w:w="6798" w:type="dxa"/>
          </w:tcPr>
          <w:p w14:paraId="38033E75" w14:textId="77777777" w:rsidR="009B2F2D" w:rsidRDefault="009B2F2D" w:rsidP="00C66341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DETALLE</w:t>
            </w:r>
          </w:p>
        </w:tc>
      </w:tr>
      <w:tr w:rsidR="009B2F2D" w14:paraId="3D3F8F9B" w14:textId="77777777" w:rsidTr="009B2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996C2EB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NOMBRE</w:t>
            </w:r>
          </w:p>
        </w:tc>
        <w:tc>
          <w:tcPr>
            <w:tcW w:w="6798" w:type="dxa"/>
          </w:tcPr>
          <w:p w14:paraId="47C0746F" w14:textId="602DC4E3" w:rsidR="009B2F2D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CU10 – Consultar resumen de ventas</w:t>
            </w:r>
          </w:p>
        </w:tc>
      </w:tr>
      <w:tr w:rsidR="009B2F2D" w14:paraId="5F48EF9C" w14:textId="77777777" w:rsidTr="009B2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A74F983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DESCRIPCION</w:t>
            </w:r>
          </w:p>
        </w:tc>
        <w:tc>
          <w:tcPr>
            <w:tcW w:w="6798" w:type="dxa"/>
          </w:tcPr>
          <w:p w14:paraId="0494E605" w14:textId="57BEC663" w:rsidR="009B2F2D" w:rsidRDefault="009B2F2D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Permite al caficultor visualizar un resumen de sus ventas (cantidad de pedidos, productos más vendidos, periodos de mayor demanda) para conocer su progreso.</w:t>
            </w:r>
          </w:p>
        </w:tc>
      </w:tr>
      <w:tr w:rsidR="009B2F2D" w14:paraId="4613EA36" w14:textId="77777777" w:rsidTr="009B2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C1D0A71" w14:textId="77777777" w:rsidR="009B2F2D" w:rsidRPr="0029601E" w:rsidRDefault="009B2F2D" w:rsidP="00C66341">
            <w:pPr>
              <w:ind w:left="0" w:firstLine="0"/>
              <w:rPr>
                <w:b w:val="0"/>
                <w:bCs w:val="0"/>
                <w:lang w:eastAsia="es-ES"/>
              </w:rPr>
            </w:pPr>
            <w:r>
              <w:rPr>
                <w:lang w:eastAsia="es-ES"/>
              </w:rPr>
              <w:t>ACTORES</w:t>
            </w:r>
          </w:p>
        </w:tc>
        <w:tc>
          <w:tcPr>
            <w:tcW w:w="6798" w:type="dxa"/>
          </w:tcPr>
          <w:p w14:paraId="51265190" w14:textId="555788AC" w:rsidR="009B2F2D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Caficultor</w:t>
            </w:r>
          </w:p>
        </w:tc>
      </w:tr>
      <w:tr w:rsidR="009B2F2D" w14:paraId="43D6F41E" w14:textId="77777777" w:rsidTr="009B2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50CFED9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PRIORIDAD</w:t>
            </w:r>
          </w:p>
        </w:tc>
        <w:tc>
          <w:tcPr>
            <w:tcW w:w="6798" w:type="dxa"/>
          </w:tcPr>
          <w:p w14:paraId="5E998D84" w14:textId="77777777" w:rsidR="009B2F2D" w:rsidRDefault="009B2F2D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Media</w:t>
            </w:r>
          </w:p>
        </w:tc>
      </w:tr>
      <w:tr w:rsidR="009B2F2D" w14:paraId="3860FE1A" w14:textId="77777777" w:rsidTr="009B2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86003B5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PRECONDICIONES</w:t>
            </w:r>
          </w:p>
        </w:tc>
        <w:tc>
          <w:tcPr>
            <w:tcW w:w="6798" w:type="dxa"/>
          </w:tcPr>
          <w:p w14:paraId="067B044F" w14:textId="77777777" w:rsidR="009B2F2D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- Debe existir información histórica de uso (registros de usuarios, productos, pedidos, comentarios).</w:t>
            </w:r>
            <w:r w:rsidRPr="009B2F2D">
              <w:rPr>
                <w:lang w:eastAsia="es-ES"/>
              </w:rPr>
              <w:br/>
              <w:t>- El usuario administrador debe estar autenticado.</w:t>
            </w:r>
          </w:p>
        </w:tc>
      </w:tr>
      <w:tr w:rsidR="009B2F2D" w14:paraId="4E700A47" w14:textId="77777777" w:rsidTr="009B2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C00F625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 NORMAL</w:t>
            </w:r>
          </w:p>
        </w:tc>
        <w:tc>
          <w:tcPr>
            <w:tcW w:w="6798" w:type="dxa"/>
          </w:tcPr>
          <w:p w14:paraId="4BEFED51" w14:textId="29956A9A" w:rsidR="009B2F2D" w:rsidRDefault="009B2F2D" w:rsidP="00C66341">
            <w:pPr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1. El caficultor inicia sesión (CU02).</w:t>
            </w:r>
            <w:r w:rsidRPr="009B2F2D">
              <w:rPr>
                <w:lang w:eastAsia="es-ES"/>
              </w:rPr>
              <w:br/>
              <w:t xml:space="preserve">2. Accede a la sección </w:t>
            </w:r>
            <w:r w:rsidRPr="009B2F2D">
              <w:rPr>
                <w:b/>
                <w:bCs/>
                <w:lang w:eastAsia="es-ES"/>
              </w:rPr>
              <w:t>“Mis ventas / Estadísticas”</w:t>
            </w:r>
            <w:r w:rsidRPr="009B2F2D">
              <w:rPr>
                <w:lang w:eastAsia="es-ES"/>
              </w:rPr>
              <w:t>.</w:t>
            </w:r>
            <w:r w:rsidRPr="009B2F2D">
              <w:rPr>
                <w:lang w:eastAsia="es-ES"/>
              </w:rPr>
              <w:br/>
              <w:t>3. El sistema muestra indicadores básicos (total de ventas, ingresos estimados, número de pedidos, productos vendidos).</w:t>
            </w:r>
            <w:r w:rsidRPr="009B2F2D">
              <w:rPr>
                <w:lang w:eastAsia="es-ES"/>
              </w:rPr>
              <w:br/>
              <w:t>4. El caficultor aplica filtros (rango de fechas, producto específico, municipio de destino, etc.).</w:t>
            </w:r>
            <w:r w:rsidRPr="009B2F2D">
              <w:rPr>
                <w:lang w:eastAsia="es-ES"/>
              </w:rPr>
              <w:br/>
              <w:t>5. El sistema actualiza las estadísticas y gráficos con base en los filtros seleccionados.</w:t>
            </w:r>
          </w:p>
        </w:tc>
      </w:tr>
      <w:tr w:rsidR="009B2F2D" w14:paraId="6A1CAA7C" w14:textId="77777777" w:rsidTr="009B2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B471511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FLUJOS ALTERNOS</w:t>
            </w:r>
          </w:p>
        </w:tc>
        <w:tc>
          <w:tcPr>
            <w:tcW w:w="6798" w:type="dxa"/>
          </w:tcPr>
          <w:p w14:paraId="31000DC2" w14:textId="2BA9FB91" w:rsidR="009B2F2D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 xml:space="preserve">A1: </w:t>
            </w:r>
            <w:r w:rsidRPr="009B2F2D">
              <w:rPr>
                <w:b/>
                <w:bCs/>
                <w:lang w:eastAsia="es-ES"/>
              </w:rPr>
              <w:t>Sin ventas registradas</w:t>
            </w:r>
            <w:r w:rsidRPr="009B2F2D">
              <w:rPr>
                <w:lang w:eastAsia="es-ES"/>
              </w:rPr>
              <w:br/>
              <w:t>1. Si no hay ventas, el sistema muestra mensaje informativo y sugiere acciones (mejorar fotos, ajustar descripción, participar en campañas).</w:t>
            </w:r>
          </w:p>
        </w:tc>
      </w:tr>
      <w:tr w:rsidR="009B2F2D" w14:paraId="3B385C2C" w14:textId="77777777" w:rsidTr="009B2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8C53D2C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POSTCONDICION</w:t>
            </w:r>
          </w:p>
        </w:tc>
        <w:tc>
          <w:tcPr>
            <w:tcW w:w="6798" w:type="dxa"/>
          </w:tcPr>
          <w:p w14:paraId="71C8B0ED" w14:textId="6162A289" w:rsidR="009B2F2D" w:rsidRDefault="009B2F2D" w:rsidP="00C66341">
            <w:pPr>
              <w:tabs>
                <w:tab w:val="left" w:pos="1320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- El caficultor obtiene información sobre su desempeño de ventas y puede tomar decisiones para mejorar su oferta.</w:t>
            </w:r>
          </w:p>
        </w:tc>
      </w:tr>
      <w:tr w:rsidR="009B2F2D" w14:paraId="58E431B4" w14:textId="77777777" w:rsidTr="009B2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C34E95C" w14:textId="77777777" w:rsidR="009B2F2D" w:rsidRDefault="009B2F2D" w:rsidP="00C66341">
            <w:pPr>
              <w:ind w:left="0" w:firstLine="0"/>
              <w:rPr>
                <w:lang w:eastAsia="es-ES"/>
              </w:rPr>
            </w:pPr>
            <w:r>
              <w:rPr>
                <w:lang w:eastAsia="es-ES"/>
              </w:rPr>
              <w:t>EXCEPCIONES</w:t>
            </w:r>
          </w:p>
        </w:tc>
        <w:tc>
          <w:tcPr>
            <w:tcW w:w="6798" w:type="dxa"/>
          </w:tcPr>
          <w:p w14:paraId="14E96569" w14:textId="631396C5" w:rsidR="009B2F2D" w:rsidRDefault="009B2F2D" w:rsidP="00C66341">
            <w:pPr>
              <w:spacing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9B2F2D">
              <w:rPr>
                <w:lang w:eastAsia="es-ES"/>
              </w:rPr>
              <w:t>- Error al consultar datos → el sistema informa problema y no muestra el resumen.</w:t>
            </w:r>
            <w:r w:rsidRPr="009B2F2D">
              <w:rPr>
                <w:lang w:eastAsia="es-ES"/>
              </w:rPr>
              <w:br/>
              <w:t>- Tiempo de respuesta excesivo por gran volumen → se sugiere reducir el rango de fechas.</w:t>
            </w:r>
          </w:p>
        </w:tc>
      </w:tr>
    </w:tbl>
    <w:p w14:paraId="71F6306B" w14:textId="77777777" w:rsidR="009B2F2D" w:rsidRDefault="009B2F2D" w:rsidP="00FE7BAA">
      <w:pPr>
        <w:ind w:left="0" w:firstLine="0"/>
        <w:rPr>
          <w:lang w:eastAsia="es-ES"/>
        </w:rPr>
      </w:pPr>
    </w:p>
    <w:p w14:paraId="38727C1F" w14:textId="77777777" w:rsidR="000C7A85" w:rsidRDefault="000C7A85" w:rsidP="00FE7BAA">
      <w:pPr>
        <w:ind w:left="0" w:firstLine="0"/>
        <w:rPr>
          <w:lang w:eastAsia="es-ES"/>
        </w:rPr>
      </w:pPr>
    </w:p>
    <w:p w14:paraId="31F9C098" w14:textId="77777777" w:rsidR="00C75363" w:rsidRPr="00FE7BAA" w:rsidRDefault="00C75363" w:rsidP="00FE7BAA">
      <w:pPr>
        <w:ind w:left="0" w:firstLine="0"/>
        <w:rPr>
          <w:lang w:eastAsia="es-ES"/>
        </w:rPr>
      </w:pPr>
    </w:p>
    <w:p w14:paraId="1C46888D" w14:textId="5E74EACA" w:rsidR="00C75247" w:rsidRPr="00C75247" w:rsidRDefault="00210F19" w:rsidP="00F34F0D">
      <w:pPr>
        <w:pStyle w:val="Ttulo1"/>
        <w:numPr>
          <w:ilvl w:val="0"/>
          <w:numId w:val="5"/>
        </w:numPr>
      </w:pPr>
      <w:bookmarkStart w:id="19" w:name="_Toc214205165"/>
      <w:r w:rsidRPr="00210F19">
        <w:lastRenderedPageBreak/>
        <w:t>RQF / RQNF</w:t>
      </w:r>
      <w:bookmarkEnd w:id="19"/>
    </w:p>
    <w:p w14:paraId="7B0ABDC9" w14:textId="77777777" w:rsidR="00210F19" w:rsidRPr="00210F19" w:rsidRDefault="00210F19" w:rsidP="001C6FA4">
      <w:pPr>
        <w:pStyle w:val="Subttulo"/>
      </w:pPr>
      <w:r w:rsidRPr="00210F19">
        <w:t>RQF: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43B88" w14:paraId="52FF8CEA" w14:textId="77777777" w:rsidTr="00253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22C41CE6" w14:textId="77777777" w:rsidR="00E43B88" w:rsidRDefault="00E43B88" w:rsidP="002532EC">
            <w:pPr>
              <w:ind w:left="0" w:firstLine="0"/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Numero</w:t>
            </w:r>
          </w:p>
        </w:tc>
        <w:tc>
          <w:tcPr>
            <w:tcW w:w="2407" w:type="dxa"/>
          </w:tcPr>
          <w:p w14:paraId="589579CC" w14:textId="77777777" w:rsidR="00E43B88" w:rsidRPr="00915A3C" w:rsidRDefault="00E43B88" w:rsidP="002532EC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mallCaps/>
                <w:color w:val="000000"/>
              </w:rPr>
            </w:pPr>
            <w:r>
              <w:rPr>
                <w:smallCaps/>
                <w:color w:val="000000"/>
              </w:rPr>
              <w:t>Requerimiento</w:t>
            </w:r>
          </w:p>
        </w:tc>
        <w:tc>
          <w:tcPr>
            <w:tcW w:w="2407" w:type="dxa"/>
          </w:tcPr>
          <w:p w14:paraId="796E6391" w14:textId="77777777" w:rsidR="00E43B88" w:rsidRDefault="00E43B88" w:rsidP="002532EC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Descripción</w:t>
            </w:r>
          </w:p>
        </w:tc>
        <w:tc>
          <w:tcPr>
            <w:tcW w:w="2407" w:type="dxa"/>
          </w:tcPr>
          <w:p w14:paraId="1AEEB76D" w14:textId="77777777" w:rsidR="00E43B88" w:rsidRDefault="00E43B88" w:rsidP="002532EC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Prioridad</w:t>
            </w:r>
          </w:p>
        </w:tc>
      </w:tr>
      <w:tr w:rsidR="00E43B88" w14:paraId="4FF4058E" w14:textId="77777777" w:rsidTr="00253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30CDCF51" w14:textId="77777777" w:rsidR="00E43B88" w:rsidRPr="00915A3C" w:rsidRDefault="00E43B88" w:rsidP="002532EC">
            <w:pPr>
              <w:ind w:left="0" w:firstLine="0"/>
              <w:rPr>
                <w:b w:val="0"/>
                <w:bCs w:val="0"/>
                <w:smallCaps/>
                <w:color w:val="000000"/>
              </w:rPr>
            </w:pPr>
            <w:r>
              <w:rPr>
                <w:smallCaps/>
                <w:color w:val="000000"/>
              </w:rPr>
              <w:t>RF01</w:t>
            </w:r>
          </w:p>
        </w:tc>
        <w:tc>
          <w:tcPr>
            <w:tcW w:w="2407" w:type="dxa"/>
          </w:tcPr>
          <w:p w14:paraId="629715E3" w14:textId="77777777" w:rsidR="00E43B88" w:rsidRPr="00915A3C" w:rsidRDefault="00E43B88" w:rsidP="002532E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15A3C">
              <w:rPr>
                <w:color w:val="000000"/>
              </w:rPr>
              <w:t>Registro</w:t>
            </w:r>
          </w:p>
        </w:tc>
        <w:tc>
          <w:tcPr>
            <w:tcW w:w="2407" w:type="dxa"/>
          </w:tcPr>
          <w:p w14:paraId="592F9FE5" w14:textId="77777777" w:rsidR="00E43B88" w:rsidRPr="00915A3C" w:rsidRDefault="00E43B88" w:rsidP="002532E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15A3C">
              <w:rPr>
                <w:color w:val="000000"/>
              </w:rPr>
              <w:t>El sistema debe permitir el registro a los productores de cade y de sus respectivas fincas</w:t>
            </w:r>
          </w:p>
        </w:tc>
        <w:tc>
          <w:tcPr>
            <w:tcW w:w="2407" w:type="dxa"/>
          </w:tcPr>
          <w:p w14:paraId="13160CC1" w14:textId="77777777" w:rsidR="00E43B88" w:rsidRPr="00915A3C" w:rsidRDefault="00E43B88" w:rsidP="002532EC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15A3C">
              <w:rPr>
                <w:color w:val="000000"/>
              </w:rPr>
              <w:t>Alta</w:t>
            </w:r>
          </w:p>
        </w:tc>
      </w:tr>
      <w:tr w:rsidR="00E43B88" w14:paraId="03C1865C" w14:textId="77777777" w:rsidTr="00253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F85F053" w14:textId="77777777" w:rsidR="00E43B88" w:rsidRDefault="00E43B88" w:rsidP="002532EC">
            <w:pPr>
              <w:ind w:left="0" w:firstLine="0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RF02</w:t>
            </w:r>
          </w:p>
        </w:tc>
        <w:tc>
          <w:tcPr>
            <w:tcW w:w="2407" w:type="dxa"/>
          </w:tcPr>
          <w:p w14:paraId="306194E4" w14:textId="77777777" w:rsidR="00E43B88" w:rsidRPr="00915A3C" w:rsidRDefault="00E43B88" w:rsidP="002532E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15A3C">
              <w:rPr>
                <w:color w:val="000000"/>
              </w:rPr>
              <w:t>Navegación</w:t>
            </w:r>
          </w:p>
        </w:tc>
        <w:tc>
          <w:tcPr>
            <w:tcW w:w="2407" w:type="dxa"/>
          </w:tcPr>
          <w:p w14:paraId="2A99C885" w14:textId="77777777" w:rsidR="00E43B88" w:rsidRPr="00915A3C" w:rsidRDefault="00E43B88" w:rsidP="002532E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Los usuarios dentro del aplicativo deben poder navegar por el </w:t>
            </w:r>
            <w:proofErr w:type="spellStart"/>
            <w:r>
              <w:rPr>
                <w:color w:val="000000"/>
              </w:rPr>
              <w:t>catalogo</w:t>
            </w:r>
            <w:proofErr w:type="spellEnd"/>
            <w:r>
              <w:rPr>
                <w:color w:val="000000"/>
              </w:rPr>
              <w:t xml:space="preserve"> de productos y realizar pedidos</w:t>
            </w:r>
          </w:p>
        </w:tc>
        <w:tc>
          <w:tcPr>
            <w:tcW w:w="2407" w:type="dxa"/>
          </w:tcPr>
          <w:p w14:paraId="68AE5A0D" w14:textId="77777777" w:rsidR="00E43B88" w:rsidRPr="00915A3C" w:rsidRDefault="00E43B88" w:rsidP="002532EC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15A3C">
              <w:rPr>
                <w:color w:val="000000"/>
              </w:rPr>
              <w:t>Alta</w:t>
            </w:r>
          </w:p>
        </w:tc>
      </w:tr>
      <w:tr w:rsidR="00E43B88" w14:paraId="6FDB0EA9" w14:textId="77777777" w:rsidTr="00253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324C1E89" w14:textId="77777777" w:rsidR="00E43B88" w:rsidRDefault="00E43B88" w:rsidP="002532EC">
            <w:pPr>
              <w:ind w:left="0" w:firstLine="0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RF03</w:t>
            </w:r>
          </w:p>
        </w:tc>
        <w:tc>
          <w:tcPr>
            <w:tcW w:w="2407" w:type="dxa"/>
          </w:tcPr>
          <w:p w14:paraId="2D3C4091" w14:textId="77777777" w:rsidR="00E43B88" w:rsidRPr="00915A3C" w:rsidRDefault="00E43B88" w:rsidP="002532E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15A3C">
              <w:rPr>
                <w:color w:val="000000"/>
              </w:rPr>
              <w:t>Mostrar historial</w:t>
            </w:r>
          </w:p>
        </w:tc>
        <w:tc>
          <w:tcPr>
            <w:tcW w:w="2407" w:type="dxa"/>
          </w:tcPr>
          <w:p w14:paraId="7B85C97F" w14:textId="77777777" w:rsidR="00E43B88" w:rsidRPr="00915A3C" w:rsidRDefault="00E43B88" w:rsidP="002532E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Mostrar al usuario su historial de pedidos y productos</w:t>
            </w:r>
          </w:p>
        </w:tc>
        <w:tc>
          <w:tcPr>
            <w:tcW w:w="2407" w:type="dxa"/>
          </w:tcPr>
          <w:p w14:paraId="569010A3" w14:textId="77777777" w:rsidR="00E43B88" w:rsidRPr="00915A3C" w:rsidRDefault="00E43B88" w:rsidP="002532EC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15A3C">
              <w:rPr>
                <w:color w:val="000000"/>
              </w:rPr>
              <w:t>Media</w:t>
            </w:r>
          </w:p>
        </w:tc>
      </w:tr>
    </w:tbl>
    <w:p w14:paraId="4574894D" w14:textId="77777777" w:rsidR="00E43B88" w:rsidRDefault="00E43B88" w:rsidP="001C6FA4">
      <w:pPr>
        <w:pStyle w:val="Subttulo"/>
      </w:pPr>
    </w:p>
    <w:p w14:paraId="74522308" w14:textId="3238BB41" w:rsidR="00210F19" w:rsidRPr="00210F19" w:rsidRDefault="00210F19" w:rsidP="001C6FA4">
      <w:pPr>
        <w:pStyle w:val="Subttulo"/>
      </w:pPr>
      <w:r w:rsidRPr="00210F19">
        <w:t>RQNF: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43B88" w14:paraId="64C3315B" w14:textId="77777777" w:rsidTr="00253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2696BE95" w14:textId="77777777" w:rsidR="00E43B88" w:rsidRDefault="00E43B88" w:rsidP="002532EC">
            <w:pPr>
              <w:ind w:left="0" w:firstLine="0"/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Numero</w:t>
            </w:r>
          </w:p>
        </w:tc>
        <w:tc>
          <w:tcPr>
            <w:tcW w:w="2407" w:type="dxa"/>
          </w:tcPr>
          <w:p w14:paraId="001A11CE" w14:textId="77777777" w:rsidR="00E43B88" w:rsidRPr="00915A3C" w:rsidRDefault="00E43B88" w:rsidP="002532EC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mallCaps/>
                <w:color w:val="000000"/>
              </w:rPr>
            </w:pPr>
            <w:r>
              <w:rPr>
                <w:smallCaps/>
                <w:color w:val="000000"/>
              </w:rPr>
              <w:t>Requerimiento</w:t>
            </w:r>
          </w:p>
        </w:tc>
        <w:tc>
          <w:tcPr>
            <w:tcW w:w="2407" w:type="dxa"/>
          </w:tcPr>
          <w:p w14:paraId="0329BDBE" w14:textId="77777777" w:rsidR="00E43B88" w:rsidRDefault="00E43B88" w:rsidP="002532EC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Descripción</w:t>
            </w:r>
          </w:p>
        </w:tc>
        <w:tc>
          <w:tcPr>
            <w:tcW w:w="2407" w:type="dxa"/>
          </w:tcPr>
          <w:p w14:paraId="7360D473" w14:textId="77777777" w:rsidR="00E43B88" w:rsidRDefault="00E43B88" w:rsidP="002532EC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Prioridad</w:t>
            </w:r>
          </w:p>
        </w:tc>
      </w:tr>
      <w:tr w:rsidR="00E43B88" w14:paraId="63050594" w14:textId="77777777" w:rsidTr="00253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2F495823" w14:textId="77777777" w:rsidR="00E43B88" w:rsidRPr="00915A3C" w:rsidRDefault="00E43B88" w:rsidP="002532EC">
            <w:pPr>
              <w:ind w:left="0" w:firstLine="0"/>
              <w:rPr>
                <w:b w:val="0"/>
                <w:bCs w:val="0"/>
                <w:smallCaps/>
                <w:color w:val="000000"/>
              </w:rPr>
            </w:pPr>
            <w:r>
              <w:rPr>
                <w:smallCaps/>
                <w:color w:val="000000"/>
              </w:rPr>
              <w:lastRenderedPageBreak/>
              <w:t>RNF01</w:t>
            </w:r>
          </w:p>
        </w:tc>
        <w:tc>
          <w:tcPr>
            <w:tcW w:w="2407" w:type="dxa"/>
          </w:tcPr>
          <w:p w14:paraId="2BC6F5A8" w14:textId="77777777" w:rsidR="00E43B88" w:rsidRPr="00915A3C" w:rsidRDefault="00E43B88" w:rsidP="002532E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Accesibilidad</w:t>
            </w:r>
          </w:p>
        </w:tc>
        <w:tc>
          <w:tcPr>
            <w:tcW w:w="2407" w:type="dxa"/>
          </w:tcPr>
          <w:p w14:paraId="0ACAF7B0" w14:textId="77777777" w:rsidR="00E43B88" w:rsidRPr="00915A3C" w:rsidRDefault="00E43B88" w:rsidP="002532E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La plataforma debe ser accesible desde dispositivos móviles con conexión.</w:t>
            </w:r>
          </w:p>
        </w:tc>
        <w:tc>
          <w:tcPr>
            <w:tcW w:w="2407" w:type="dxa"/>
          </w:tcPr>
          <w:p w14:paraId="278CE39F" w14:textId="77777777" w:rsidR="00E43B88" w:rsidRPr="00915A3C" w:rsidRDefault="00E43B88" w:rsidP="002532EC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15A3C">
              <w:rPr>
                <w:color w:val="000000"/>
              </w:rPr>
              <w:t>Alta</w:t>
            </w:r>
          </w:p>
        </w:tc>
      </w:tr>
      <w:tr w:rsidR="00E43B88" w14:paraId="354BBC4F" w14:textId="77777777" w:rsidTr="00253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2B3EF28" w14:textId="77777777" w:rsidR="00E43B88" w:rsidRDefault="00E43B88" w:rsidP="002532EC">
            <w:pPr>
              <w:ind w:left="0" w:firstLine="0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RNF02</w:t>
            </w:r>
          </w:p>
        </w:tc>
        <w:tc>
          <w:tcPr>
            <w:tcW w:w="2407" w:type="dxa"/>
          </w:tcPr>
          <w:p w14:paraId="5BEABD0D" w14:textId="77777777" w:rsidR="00E43B88" w:rsidRPr="00915A3C" w:rsidRDefault="00E43B88" w:rsidP="002532E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Tiempo de carga</w:t>
            </w:r>
          </w:p>
        </w:tc>
        <w:tc>
          <w:tcPr>
            <w:tcW w:w="2407" w:type="dxa"/>
          </w:tcPr>
          <w:p w14:paraId="57638EA9" w14:textId="77777777" w:rsidR="00E43B88" w:rsidRPr="00915A3C" w:rsidRDefault="00E43B88" w:rsidP="002532E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tiempo de carga no debe exceder los 5 segundos</w:t>
            </w:r>
          </w:p>
        </w:tc>
        <w:tc>
          <w:tcPr>
            <w:tcW w:w="2407" w:type="dxa"/>
          </w:tcPr>
          <w:p w14:paraId="2164DBAA" w14:textId="77777777" w:rsidR="00E43B88" w:rsidRPr="00915A3C" w:rsidRDefault="00E43B88" w:rsidP="002532EC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15A3C">
              <w:rPr>
                <w:color w:val="000000"/>
              </w:rPr>
              <w:t>Alta</w:t>
            </w:r>
          </w:p>
        </w:tc>
      </w:tr>
      <w:tr w:rsidR="00E43B88" w14:paraId="47E38B75" w14:textId="77777777" w:rsidTr="00253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3583FB57" w14:textId="77777777" w:rsidR="00E43B88" w:rsidRDefault="00E43B88" w:rsidP="002532EC">
            <w:pPr>
              <w:ind w:left="0" w:firstLine="0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RNF03</w:t>
            </w:r>
          </w:p>
        </w:tc>
        <w:tc>
          <w:tcPr>
            <w:tcW w:w="2407" w:type="dxa"/>
          </w:tcPr>
          <w:p w14:paraId="234E0DE0" w14:textId="77777777" w:rsidR="00E43B88" w:rsidRPr="00915A3C" w:rsidRDefault="00E43B88" w:rsidP="002532E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15A3C">
              <w:rPr>
                <w:color w:val="000000"/>
              </w:rPr>
              <w:t>Mostrar historial</w:t>
            </w:r>
          </w:p>
        </w:tc>
        <w:tc>
          <w:tcPr>
            <w:tcW w:w="2407" w:type="dxa"/>
          </w:tcPr>
          <w:p w14:paraId="047718FB" w14:textId="77777777" w:rsidR="00E43B88" w:rsidRPr="00915A3C" w:rsidRDefault="00E43B88" w:rsidP="002532E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Garantizar la privacidad y protección de datos sensibles.</w:t>
            </w:r>
          </w:p>
        </w:tc>
        <w:tc>
          <w:tcPr>
            <w:tcW w:w="2407" w:type="dxa"/>
          </w:tcPr>
          <w:p w14:paraId="6805F70D" w14:textId="77777777" w:rsidR="00E43B88" w:rsidRPr="00915A3C" w:rsidRDefault="00E43B88" w:rsidP="002532EC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</w:tbl>
    <w:p w14:paraId="1F595219" w14:textId="10945BE9" w:rsidR="00210F19" w:rsidRPr="00210F19" w:rsidRDefault="00210F19" w:rsidP="0056185D">
      <w:pPr>
        <w:ind w:left="1068" w:firstLine="0"/>
      </w:pPr>
    </w:p>
    <w:p w14:paraId="654E3B79" w14:textId="0D81ABB3" w:rsidR="0056185D" w:rsidRPr="0056185D" w:rsidRDefault="00210F19" w:rsidP="00F34F0D">
      <w:pPr>
        <w:pStyle w:val="Ttulo1"/>
        <w:numPr>
          <w:ilvl w:val="0"/>
          <w:numId w:val="5"/>
        </w:numPr>
      </w:pPr>
      <w:bookmarkStart w:id="20" w:name="_Toc214205166"/>
      <w:r w:rsidRPr="00210F19">
        <w:t xml:space="preserve">Evidencias de </w:t>
      </w:r>
      <w:proofErr w:type="spellStart"/>
      <w:r w:rsidRPr="00210F19">
        <w:t>Design</w:t>
      </w:r>
      <w:proofErr w:type="spellEnd"/>
      <w:r w:rsidRPr="00210F19">
        <w:t xml:space="preserve"> </w:t>
      </w:r>
      <w:proofErr w:type="spellStart"/>
      <w:r w:rsidRPr="00210F19">
        <w:t>Thinking</w:t>
      </w:r>
      <w:bookmarkEnd w:id="20"/>
      <w:proofErr w:type="spellEnd"/>
    </w:p>
    <w:p w14:paraId="2FE5528B" w14:textId="77777777" w:rsidR="00210F19" w:rsidRPr="00210F19" w:rsidRDefault="00210F19" w:rsidP="0056185D">
      <w:pPr>
        <w:pStyle w:val="Prrafodelista"/>
      </w:pPr>
      <w:r w:rsidRPr="00210F19">
        <w:t>Empatizar: entrevistas y observación en campo.</w:t>
      </w:r>
    </w:p>
    <w:p w14:paraId="0B9C7917" w14:textId="77777777" w:rsidR="00210F19" w:rsidRPr="00210F19" w:rsidRDefault="00210F19" w:rsidP="0056185D">
      <w:pPr>
        <w:pStyle w:val="Prrafodelista"/>
      </w:pPr>
      <w:r w:rsidRPr="00210F19">
        <w:t>Definir: problemas priorizados.</w:t>
      </w:r>
    </w:p>
    <w:p w14:paraId="0CDE0BA0" w14:textId="77777777" w:rsidR="00210F19" w:rsidRPr="00210F19" w:rsidRDefault="00210F19" w:rsidP="0056185D">
      <w:pPr>
        <w:pStyle w:val="Prrafodelista"/>
      </w:pPr>
      <w:r w:rsidRPr="00210F19">
        <w:t>Idear: lluvia de ideas + votación.</w:t>
      </w:r>
    </w:p>
    <w:p w14:paraId="3D70A94E" w14:textId="77777777" w:rsidR="00210F19" w:rsidRPr="00210F19" w:rsidRDefault="00210F19" w:rsidP="0056185D">
      <w:pPr>
        <w:pStyle w:val="Prrafodelista"/>
      </w:pPr>
      <w:r w:rsidRPr="00210F19">
        <w:t xml:space="preserve">Prototipar: </w:t>
      </w:r>
      <w:proofErr w:type="spellStart"/>
      <w:r w:rsidRPr="00210F19">
        <w:t>Figma</w:t>
      </w:r>
      <w:proofErr w:type="spellEnd"/>
      <w:r w:rsidRPr="00210F19">
        <w:t>.</w:t>
      </w:r>
    </w:p>
    <w:p w14:paraId="261BE74F" w14:textId="77777777" w:rsidR="00210F19" w:rsidRPr="00210F19" w:rsidRDefault="00210F19" w:rsidP="0056185D">
      <w:pPr>
        <w:pStyle w:val="Prrafodelista"/>
      </w:pPr>
      <w:r w:rsidRPr="00210F19">
        <w:t>Testear: pruebas en campo con ajustes.</w:t>
      </w:r>
    </w:p>
    <w:p w14:paraId="50BD8D8B" w14:textId="77777777" w:rsidR="004574B5" w:rsidRDefault="004574B5" w:rsidP="0056185D">
      <w:pPr>
        <w:pStyle w:val="Ttulo1"/>
        <w:numPr>
          <w:ilvl w:val="0"/>
          <w:numId w:val="0"/>
        </w:numPr>
      </w:pPr>
    </w:p>
    <w:p w14:paraId="7A0921AF" w14:textId="5A983E76" w:rsidR="00210F19" w:rsidRPr="00210F19" w:rsidRDefault="00210F19" w:rsidP="0056185D">
      <w:pPr>
        <w:pStyle w:val="Ttulo1"/>
        <w:numPr>
          <w:ilvl w:val="0"/>
          <w:numId w:val="0"/>
        </w:numPr>
      </w:pPr>
      <w:bookmarkStart w:id="21" w:name="_Toc214205167"/>
      <w:r w:rsidRPr="00210F19">
        <w:t>Competencias clave</w:t>
      </w:r>
      <w:bookmarkEnd w:id="21"/>
    </w:p>
    <w:p w14:paraId="6689094F" w14:textId="787EC85C" w:rsidR="00210F19" w:rsidRPr="00210F19" w:rsidRDefault="00471173" w:rsidP="00210F19">
      <w:pPr>
        <w:ind w:left="1429" w:firstLine="0"/>
      </w:pPr>
      <w:r>
        <w:rPr>
          <w:noProof/>
        </w:rPr>
        <w:lastRenderedPageBreak/>
        <w:drawing>
          <wp:inline distT="0" distB="0" distL="0" distR="0" wp14:anchorId="48E50508" wp14:editId="14FED9C7">
            <wp:extent cx="2571750" cy="3581400"/>
            <wp:effectExtent l="0" t="0" r="0" b="0"/>
            <wp:docPr id="23506435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BE160CD1-E906-8304-E077-9C0C373451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BE160CD1-E906-8304-E077-9C0C3734510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5814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23707F9" w14:textId="6C69F22D" w:rsidR="00210F19" w:rsidRPr="00210F19" w:rsidRDefault="004574B5" w:rsidP="00F34F0D">
      <w:pPr>
        <w:pStyle w:val="Ttulo1"/>
        <w:numPr>
          <w:ilvl w:val="0"/>
          <w:numId w:val="5"/>
        </w:numPr>
      </w:pPr>
      <w:r>
        <w:t xml:space="preserve"> </w:t>
      </w:r>
      <w:bookmarkStart w:id="22" w:name="_Toc214205168"/>
      <w:r w:rsidR="00210F19" w:rsidRPr="00210F19">
        <w:t>Relación con el currículo</w:t>
      </w:r>
      <w:bookmarkEnd w:id="22"/>
    </w:p>
    <w:p w14:paraId="0439A0FF" w14:textId="77777777" w:rsidR="00210F19" w:rsidRPr="00210F19" w:rsidRDefault="00210F19" w:rsidP="0056185D">
      <w:pPr>
        <w:pStyle w:val="Prrafodelista"/>
      </w:pPr>
      <w:r w:rsidRPr="00210F19">
        <w:t>Gestión de software (Kanban).</w:t>
      </w:r>
    </w:p>
    <w:p w14:paraId="31E1F954" w14:textId="77777777" w:rsidR="00210F19" w:rsidRPr="00210F19" w:rsidRDefault="00210F19" w:rsidP="0056185D">
      <w:pPr>
        <w:pStyle w:val="Prrafodelista"/>
      </w:pPr>
      <w:r w:rsidRPr="00210F19">
        <w:t>Ética profesional.</w:t>
      </w:r>
    </w:p>
    <w:p w14:paraId="4526E92D" w14:textId="77777777" w:rsidR="00210F19" w:rsidRPr="00210F19" w:rsidRDefault="00210F19" w:rsidP="0056185D">
      <w:pPr>
        <w:pStyle w:val="Prrafodelista"/>
      </w:pPr>
      <w:r w:rsidRPr="00210F19">
        <w:t>Desarrollo territorial sostenible.</w:t>
      </w:r>
    </w:p>
    <w:p w14:paraId="00CC3F24" w14:textId="77777777" w:rsidR="00210F19" w:rsidRPr="00210F19" w:rsidRDefault="00210F19" w:rsidP="0056185D">
      <w:pPr>
        <w:pStyle w:val="Prrafodelista"/>
      </w:pPr>
      <w:r w:rsidRPr="00210F19">
        <w:t>Redacción técnica (APA 7).</w:t>
      </w:r>
    </w:p>
    <w:p w14:paraId="369EE8BF" w14:textId="77777777" w:rsidR="00210F19" w:rsidRPr="00210F19" w:rsidRDefault="00210F19" w:rsidP="0056185D">
      <w:pPr>
        <w:pStyle w:val="Prrafodelista"/>
      </w:pPr>
      <w:r w:rsidRPr="00210F19">
        <w:t>Trabajo interdisciplinario.</w:t>
      </w:r>
    </w:p>
    <w:p w14:paraId="0953C8B9" w14:textId="3A547AA8" w:rsidR="00210F19" w:rsidRPr="00210F19" w:rsidRDefault="00210F19" w:rsidP="00210F19">
      <w:pPr>
        <w:ind w:left="1429" w:firstLine="0"/>
      </w:pPr>
    </w:p>
    <w:p w14:paraId="6E481E45" w14:textId="51B55908" w:rsidR="00210F19" w:rsidRPr="00210F19" w:rsidRDefault="00210F19" w:rsidP="00F34F0D">
      <w:pPr>
        <w:pStyle w:val="Ttulo1"/>
        <w:numPr>
          <w:ilvl w:val="0"/>
          <w:numId w:val="5"/>
        </w:numPr>
      </w:pPr>
      <w:bookmarkStart w:id="23" w:name="_Toc214205169"/>
      <w:r w:rsidRPr="00210F19">
        <w:t>Método de evaluación</w:t>
      </w:r>
      <w:bookmarkEnd w:id="23"/>
    </w:p>
    <w:p w14:paraId="5FBE3EB1" w14:textId="77777777" w:rsidR="00210F19" w:rsidRPr="00210F19" w:rsidRDefault="00210F19" w:rsidP="0056185D">
      <w:pPr>
        <w:pStyle w:val="Prrafodelista"/>
      </w:pPr>
      <w:r w:rsidRPr="00210F19">
        <w:t>Pruebas técnicas con usuarios reales.</w:t>
      </w:r>
    </w:p>
    <w:p w14:paraId="2077EF6F" w14:textId="77777777" w:rsidR="00210F19" w:rsidRPr="00210F19" w:rsidRDefault="00210F19" w:rsidP="0056185D">
      <w:pPr>
        <w:pStyle w:val="Prrafodelista"/>
      </w:pPr>
      <w:r w:rsidRPr="00210F19">
        <w:t>Encuestas de satisfacción.</w:t>
      </w:r>
    </w:p>
    <w:p w14:paraId="342934B7" w14:textId="77777777" w:rsidR="00210F19" w:rsidRPr="00210F19" w:rsidRDefault="00210F19" w:rsidP="0056185D">
      <w:pPr>
        <w:pStyle w:val="Prrafodelista"/>
      </w:pPr>
      <w:r w:rsidRPr="00210F19">
        <w:t>Métricas de uso y retroalimentación.</w:t>
      </w:r>
    </w:p>
    <w:p w14:paraId="2BD81D95" w14:textId="77777777" w:rsidR="00210F19" w:rsidRPr="00210F19" w:rsidRDefault="00210F19" w:rsidP="0056185D">
      <w:pPr>
        <w:pStyle w:val="Prrafodelista"/>
      </w:pPr>
      <w:r w:rsidRPr="00210F19">
        <w:t>Impacto en ingresos y visibilidad.</w:t>
      </w:r>
    </w:p>
    <w:p w14:paraId="1CF3B373" w14:textId="1209E7FB" w:rsidR="00210F19" w:rsidRPr="00210F19" w:rsidRDefault="00210F19" w:rsidP="00210F19">
      <w:pPr>
        <w:ind w:left="1429" w:firstLine="0"/>
      </w:pPr>
    </w:p>
    <w:p w14:paraId="4C37FFD8" w14:textId="3355A330" w:rsidR="00210F19" w:rsidRPr="00210F19" w:rsidRDefault="00210F19" w:rsidP="00F34F0D">
      <w:pPr>
        <w:pStyle w:val="Ttulo1"/>
        <w:numPr>
          <w:ilvl w:val="0"/>
          <w:numId w:val="5"/>
        </w:numPr>
      </w:pPr>
      <w:bookmarkStart w:id="24" w:name="_Toc214205170"/>
      <w:r w:rsidRPr="00210F19">
        <w:t>Producto final</w:t>
      </w:r>
      <w:bookmarkEnd w:id="24"/>
    </w:p>
    <w:p w14:paraId="1B5EDCBC" w14:textId="77777777" w:rsidR="00210F19" w:rsidRPr="00210F19" w:rsidRDefault="00210F19" w:rsidP="0056185D">
      <w:pPr>
        <w:pStyle w:val="Prrafodelista"/>
      </w:pPr>
      <w:r w:rsidRPr="00210F19">
        <w:t>Plataforma responsiva (PWA).</w:t>
      </w:r>
    </w:p>
    <w:p w14:paraId="2146D4EB" w14:textId="77777777" w:rsidR="00210F19" w:rsidRPr="00210F19" w:rsidRDefault="00210F19" w:rsidP="0056185D">
      <w:pPr>
        <w:pStyle w:val="Prrafodelista"/>
      </w:pPr>
      <w:r w:rsidRPr="00210F19">
        <w:t>Registro y perfiles públicos de caficultores.</w:t>
      </w:r>
    </w:p>
    <w:p w14:paraId="3562ECD3" w14:textId="77777777" w:rsidR="00210F19" w:rsidRPr="00210F19" w:rsidRDefault="00210F19" w:rsidP="0056185D">
      <w:pPr>
        <w:pStyle w:val="Prrafodelista"/>
      </w:pPr>
      <w:r w:rsidRPr="00210F19">
        <w:t>Catálogo de productos.</w:t>
      </w:r>
    </w:p>
    <w:p w14:paraId="2F242FFF" w14:textId="77777777" w:rsidR="00210F19" w:rsidRPr="00210F19" w:rsidRDefault="00210F19" w:rsidP="0056185D">
      <w:pPr>
        <w:pStyle w:val="Prrafodelista"/>
      </w:pPr>
      <w:r w:rsidRPr="00210F19">
        <w:t>Panel de administración.</w:t>
      </w:r>
    </w:p>
    <w:p w14:paraId="1A521F35" w14:textId="77777777" w:rsidR="00210F19" w:rsidRPr="00210F19" w:rsidRDefault="00210F19" w:rsidP="0056185D">
      <w:pPr>
        <w:pStyle w:val="Prrafodelista"/>
      </w:pPr>
      <w:r w:rsidRPr="00210F19">
        <w:t>Visibilidad directa del origen del café.</w:t>
      </w:r>
    </w:p>
    <w:p w14:paraId="5B83F85D" w14:textId="6B7F34C2" w:rsidR="00210F19" w:rsidRPr="00210F19" w:rsidRDefault="00210F19" w:rsidP="00210F19">
      <w:pPr>
        <w:ind w:left="1429" w:firstLine="0"/>
      </w:pPr>
    </w:p>
    <w:p w14:paraId="70DBE5E4" w14:textId="77777777" w:rsidR="00210F19" w:rsidRPr="00210F19" w:rsidRDefault="00210F19" w:rsidP="00210F19">
      <w:pPr>
        <w:ind w:left="1429" w:firstLine="0"/>
      </w:pPr>
      <w:r w:rsidRPr="00210F19">
        <w:t>19. Tareas clave del equipo</w:t>
      </w:r>
    </w:p>
    <w:p w14:paraId="76AE879B" w14:textId="28BB7152" w:rsidR="00210F19" w:rsidRDefault="00471173" w:rsidP="00210F19">
      <w:pPr>
        <w:ind w:left="1429" w:firstLine="0"/>
      </w:pPr>
      <w:r>
        <w:rPr>
          <w:noProof/>
        </w:rPr>
        <w:drawing>
          <wp:inline distT="0" distB="0" distL="0" distR="0" wp14:anchorId="39F72D55" wp14:editId="5A92E7D9">
            <wp:extent cx="2190750" cy="2774950"/>
            <wp:effectExtent l="0" t="0" r="0" b="635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00D84C71-9156-453A-6F59-D44EC98365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00D84C71-9156-453A-6F59-D44EC983659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7749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1EA432C8" w14:textId="2370C8AD" w:rsidR="00210F19" w:rsidRPr="00210F19" w:rsidRDefault="00210F19" w:rsidP="00E43B88">
      <w:pPr>
        <w:ind w:left="0" w:firstLine="0"/>
      </w:pPr>
    </w:p>
    <w:p w14:paraId="1C3CD336" w14:textId="4A3B86D2" w:rsidR="00210F19" w:rsidRPr="00210F19" w:rsidRDefault="00210F19" w:rsidP="00F34F0D">
      <w:pPr>
        <w:pStyle w:val="Ttulo1"/>
        <w:numPr>
          <w:ilvl w:val="0"/>
          <w:numId w:val="5"/>
        </w:numPr>
      </w:pPr>
      <w:bookmarkStart w:id="25" w:name="_Toc214205171"/>
      <w:r w:rsidRPr="00210F19">
        <w:t>Recursos</w:t>
      </w:r>
      <w:bookmarkEnd w:id="25"/>
    </w:p>
    <w:p w14:paraId="647F8D11" w14:textId="77777777" w:rsidR="00210F19" w:rsidRPr="00210F19" w:rsidRDefault="00210F19" w:rsidP="00471173">
      <w:pPr>
        <w:ind w:left="1429" w:firstLine="0"/>
        <w:jc w:val="left"/>
      </w:pPr>
      <w:r w:rsidRPr="00210F19">
        <w:rPr>
          <w:rStyle w:val="PrrafodelistaCar"/>
        </w:rPr>
        <w:lastRenderedPageBreak/>
        <w:t>Humanos: 2 desarrolladores, asesor(a), caficultores.</w:t>
      </w:r>
      <w:r w:rsidRPr="00210F19">
        <w:rPr>
          <w:rStyle w:val="PrrafodelistaCar"/>
        </w:rPr>
        <w:br/>
        <w:t xml:space="preserve">Tecnológicos: GitHub, </w:t>
      </w:r>
      <w:proofErr w:type="spellStart"/>
      <w:r w:rsidRPr="00210F19">
        <w:rPr>
          <w:rStyle w:val="PrrafodelistaCar"/>
        </w:rPr>
        <w:t>Firebase</w:t>
      </w:r>
      <w:proofErr w:type="spellEnd"/>
      <w:r w:rsidRPr="00210F19">
        <w:rPr>
          <w:rStyle w:val="PrrafodelistaCar"/>
        </w:rPr>
        <w:t xml:space="preserve">, </w:t>
      </w:r>
      <w:proofErr w:type="spellStart"/>
      <w:r w:rsidRPr="00210F19">
        <w:rPr>
          <w:rStyle w:val="PrrafodelistaCar"/>
        </w:rPr>
        <w:t>Figma</w:t>
      </w:r>
      <w:proofErr w:type="spellEnd"/>
      <w:r w:rsidRPr="00210F19">
        <w:rPr>
          <w:rStyle w:val="PrrafodelistaCar"/>
        </w:rPr>
        <w:t>, Trello.</w:t>
      </w:r>
      <w:r w:rsidRPr="00210F19">
        <w:rPr>
          <w:rStyle w:val="PrrafodelistaCar"/>
        </w:rPr>
        <w:br/>
        <w:t>Financieros: Transporte, hosting, materiales de campo</w:t>
      </w:r>
      <w:r w:rsidRPr="00210F19">
        <w:t>.</w:t>
      </w:r>
    </w:p>
    <w:p w14:paraId="0C53A5D6" w14:textId="278A4746" w:rsidR="00210F19" w:rsidRPr="00210F19" w:rsidRDefault="00210F19" w:rsidP="00210F19">
      <w:pPr>
        <w:ind w:left="1429" w:firstLine="0"/>
      </w:pPr>
    </w:p>
    <w:p w14:paraId="000DC25C" w14:textId="7CA0E04F" w:rsidR="00210F19" w:rsidRPr="00210F19" w:rsidRDefault="00210F19" w:rsidP="00F34F0D">
      <w:pPr>
        <w:pStyle w:val="Ttulo1"/>
        <w:numPr>
          <w:ilvl w:val="0"/>
          <w:numId w:val="5"/>
        </w:numPr>
      </w:pPr>
      <w:bookmarkStart w:id="26" w:name="_Toc214205172"/>
      <w:r w:rsidRPr="00210F19">
        <w:t>Cronograma</w:t>
      </w:r>
      <w:bookmarkEnd w:id="26"/>
    </w:p>
    <w:p w14:paraId="7B81624B" w14:textId="7E1D7C0B" w:rsidR="00210F19" w:rsidRPr="00210F19" w:rsidRDefault="00471173" w:rsidP="00471173">
      <w:pPr>
        <w:ind w:left="1429" w:firstLine="0"/>
        <w:jc w:val="center"/>
      </w:pPr>
      <w:r>
        <w:rPr>
          <w:noProof/>
        </w:rPr>
        <w:drawing>
          <wp:inline distT="0" distB="0" distL="0" distR="0" wp14:anchorId="4C2CBFAF" wp14:editId="398CDAA6">
            <wp:extent cx="4845016" cy="4419600"/>
            <wp:effectExtent l="0" t="0" r="0" b="0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E59E1DB8-3E53-2305-C1A1-2E6D254DD5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E59E1DB8-3E53-2305-C1A1-2E6D254DD55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021" cy="4429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A4D2E1" w14:textId="768CD6AD" w:rsidR="00210F19" w:rsidRPr="00210F19" w:rsidRDefault="00210F19" w:rsidP="00F34F0D">
      <w:pPr>
        <w:pStyle w:val="Ttulo1"/>
        <w:numPr>
          <w:ilvl w:val="0"/>
          <w:numId w:val="5"/>
        </w:numPr>
      </w:pPr>
      <w:bookmarkStart w:id="27" w:name="_Toc214205173"/>
      <w:r w:rsidRPr="00210F19">
        <w:t>Estructura del Desglose (EDT)</w:t>
      </w:r>
      <w:bookmarkEnd w:id="27"/>
    </w:p>
    <w:tbl>
      <w:tblPr>
        <w:tblStyle w:val="Tabladecuadrcula4-nfasis11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4098"/>
      </w:tblGrid>
      <w:tr w:rsidR="00210F19" w:rsidRPr="00210F19" w14:paraId="0DDE0043" w14:textId="77777777" w:rsidTr="00471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3AD07D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165D2195" w14:textId="77777777" w:rsidR="00210F19" w:rsidRPr="00210F19" w:rsidRDefault="00210F19" w:rsidP="00471173">
            <w:pPr>
              <w:ind w:left="1429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0F19">
              <w:t>Actividad</w:t>
            </w:r>
          </w:p>
        </w:tc>
      </w:tr>
      <w:tr w:rsidR="00210F19" w:rsidRPr="00210F19" w14:paraId="5F933EDE" w14:textId="77777777" w:rsidTr="0047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BCC77C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t>1.0</w:t>
            </w:r>
          </w:p>
        </w:tc>
        <w:tc>
          <w:tcPr>
            <w:tcW w:w="0" w:type="auto"/>
            <w:vAlign w:val="center"/>
            <w:hideMark/>
          </w:tcPr>
          <w:p w14:paraId="1D3D9BEB" w14:textId="77777777" w:rsidR="00210F19" w:rsidRPr="00210F19" w:rsidRDefault="00210F19" w:rsidP="00471173">
            <w:pPr>
              <w:ind w:left="142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F19">
              <w:t>Inicio del proyecto</w:t>
            </w:r>
          </w:p>
        </w:tc>
      </w:tr>
      <w:tr w:rsidR="00210F19" w:rsidRPr="00210F19" w14:paraId="7012E26C" w14:textId="77777777" w:rsidTr="004711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DFA2D7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t>2.0</w:t>
            </w:r>
          </w:p>
        </w:tc>
        <w:tc>
          <w:tcPr>
            <w:tcW w:w="0" w:type="auto"/>
            <w:vAlign w:val="center"/>
            <w:hideMark/>
          </w:tcPr>
          <w:p w14:paraId="5476E3ED" w14:textId="77777777" w:rsidR="00210F19" w:rsidRPr="00210F19" w:rsidRDefault="00210F19" w:rsidP="00471173">
            <w:pPr>
              <w:ind w:left="142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F19">
              <w:t>Diagnóstico y análisis</w:t>
            </w:r>
          </w:p>
        </w:tc>
      </w:tr>
      <w:tr w:rsidR="00210F19" w:rsidRPr="00210F19" w14:paraId="50650887" w14:textId="77777777" w:rsidTr="0047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853595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t>3.0</w:t>
            </w:r>
          </w:p>
        </w:tc>
        <w:tc>
          <w:tcPr>
            <w:tcW w:w="0" w:type="auto"/>
            <w:vAlign w:val="center"/>
            <w:hideMark/>
          </w:tcPr>
          <w:p w14:paraId="546561C8" w14:textId="77777777" w:rsidR="00210F19" w:rsidRPr="00210F19" w:rsidRDefault="00210F19" w:rsidP="00471173">
            <w:pPr>
              <w:ind w:left="142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F19">
              <w:t>Diseño de interfaz</w:t>
            </w:r>
          </w:p>
        </w:tc>
      </w:tr>
      <w:tr w:rsidR="00210F19" w:rsidRPr="00210F19" w14:paraId="63359E39" w14:textId="77777777" w:rsidTr="004711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04F8D6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t>4.0</w:t>
            </w:r>
          </w:p>
        </w:tc>
        <w:tc>
          <w:tcPr>
            <w:tcW w:w="0" w:type="auto"/>
            <w:vAlign w:val="center"/>
            <w:hideMark/>
          </w:tcPr>
          <w:p w14:paraId="0CCB02C3" w14:textId="77777777" w:rsidR="00210F19" w:rsidRPr="00210F19" w:rsidRDefault="00210F19" w:rsidP="00471173">
            <w:pPr>
              <w:ind w:left="142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F19">
              <w:t>Desarrollo funcional</w:t>
            </w:r>
          </w:p>
        </w:tc>
      </w:tr>
      <w:tr w:rsidR="00210F19" w:rsidRPr="00210F19" w14:paraId="2CB9ED49" w14:textId="77777777" w:rsidTr="0047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03D111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t>5.0</w:t>
            </w:r>
          </w:p>
        </w:tc>
        <w:tc>
          <w:tcPr>
            <w:tcW w:w="0" w:type="auto"/>
            <w:vAlign w:val="center"/>
            <w:hideMark/>
          </w:tcPr>
          <w:p w14:paraId="7C784347" w14:textId="77777777" w:rsidR="00210F19" w:rsidRPr="00210F19" w:rsidRDefault="00210F19" w:rsidP="00471173">
            <w:pPr>
              <w:ind w:left="142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F19">
              <w:t>Validación en campo</w:t>
            </w:r>
          </w:p>
        </w:tc>
      </w:tr>
      <w:tr w:rsidR="00210F19" w:rsidRPr="00210F19" w14:paraId="7A86059F" w14:textId="77777777" w:rsidTr="004711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D0D1F9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t>6.0</w:t>
            </w:r>
          </w:p>
        </w:tc>
        <w:tc>
          <w:tcPr>
            <w:tcW w:w="0" w:type="auto"/>
            <w:vAlign w:val="center"/>
            <w:hideMark/>
          </w:tcPr>
          <w:p w14:paraId="2D143019" w14:textId="77777777" w:rsidR="00210F19" w:rsidRPr="00210F19" w:rsidRDefault="00210F19" w:rsidP="00471173">
            <w:pPr>
              <w:ind w:left="142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F19">
              <w:t>Entrega y documentación</w:t>
            </w:r>
          </w:p>
        </w:tc>
      </w:tr>
    </w:tbl>
    <w:p w14:paraId="4DA19722" w14:textId="4F71A313" w:rsidR="00210F19" w:rsidRPr="00210F19" w:rsidRDefault="00210F19" w:rsidP="00F34F0D">
      <w:pPr>
        <w:pStyle w:val="Ttulo1"/>
        <w:numPr>
          <w:ilvl w:val="0"/>
          <w:numId w:val="5"/>
        </w:numPr>
      </w:pPr>
      <w:bookmarkStart w:id="28" w:name="_Toc214205174"/>
      <w:r w:rsidRPr="00210F19">
        <w:t>Presupuesto</w:t>
      </w:r>
      <w:bookmarkEnd w:id="28"/>
    </w:p>
    <w:tbl>
      <w:tblPr>
        <w:tblStyle w:val="Tabladecuadrcula4-nfasis11"/>
        <w:tblW w:w="0" w:type="auto"/>
        <w:jc w:val="center"/>
        <w:tblLook w:val="04A0" w:firstRow="1" w:lastRow="0" w:firstColumn="1" w:lastColumn="0" w:noHBand="0" w:noVBand="1"/>
      </w:tblPr>
      <w:tblGrid>
        <w:gridCol w:w="4273"/>
        <w:gridCol w:w="2958"/>
      </w:tblGrid>
      <w:tr w:rsidR="00210F19" w:rsidRPr="00210F19" w14:paraId="4EDF204F" w14:textId="77777777" w:rsidTr="00471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FBF08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t>Rubro</w:t>
            </w:r>
          </w:p>
        </w:tc>
        <w:tc>
          <w:tcPr>
            <w:tcW w:w="0" w:type="auto"/>
            <w:hideMark/>
          </w:tcPr>
          <w:p w14:paraId="01C071EC" w14:textId="77777777" w:rsidR="00210F19" w:rsidRPr="00210F19" w:rsidRDefault="00210F19" w:rsidP="00471173">
            <w:pPr>
              <w:ind w:left="1429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0F19">
              <w:t>Valor (COP)</w:t>
            </w:r>
          </w:p>
        </w:tc>
      </w:tr>
      <w:tr w:rsidR="00210F19" w:rsidRPr="00210F19" w14:paraId="7E7040A0" w14:textId="77777777" w:rsidTr="0047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74BAB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t>Hosting y Dominio</w:t>
            </w:r>
          </w:p>
        </w:tc>
        <w:tc>
          <w:tcPr>
            <w:tcW w:w="0" w:type="auto"/>
            <w:hideMark/>
          </w:tcPr>
          <w:p w14:paraId="244ECF37" w14:textId="77777777" w:rsidR="00210F19" w:rsidRPr="00210F19" w:rsidRDefault="00210F19" w:rsidP="00471173">
            <w:pPr>
              <w:ind w:left="142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F19">
              <w:t>$300.000</w:t>
            </w:r>
          </w:p>
        </w:tc>
      </w:tr>
      <w:tr w:rsidR="00210F19" w:rsidRPr="00210F19" w14:paraId="4B63E5DE" w14:textId="77777777" w:rsidTr="004711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C3D8D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t>Pruebas y materiales</w:t>
            </w:r>
          </w:p>
        </w:tc>
        <w:tc>
          <w:tcPr>
            <w:tcW w:w="0" w:type="auto"/>
            <w:hideMark/>
          </w:tcPr>
          <w:p w14:paraId="5A8214C6" w14:textId="77777777" w:rsidR="00210F19" w:rsidRPr="00210F19" w:rsidRDefault="00210F19" w:rsidP="00471173">
            <w:pPr>
              <w:ind w:left="142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F19">
              <w:t>$500.000</w:t>
            </w:r>
          </w:p>
        </w:tc>
      </w:tr>
      <w:tr w:rsidR="00210F19" w:rsidRPr="00210F19" w14:paraId="22EA907D" w14:textId="77777777" w:rsidTr="0047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64BBE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t>Transporte a campo</w:t>
            </w:r>
          </w:p>
        </w:tc>
        <w:tc>
          <w:tcPr>
            <w:tcW w:w="0" w:type="auto"/>
            <w:hideMark/>
          </w:tcPr>
          <w:p w14:paraId="1F44868D" w14:textId="77777777" w:rsidR="00210F19" w:rsidRPr="00210F19" w:rsidRDefault="00210F19" w:rsidP="00471173">
            <w:pPr>
              <w:ind w:left="142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F19">
              <w:t>$700.000</w:t>
            </w:r>
          </w:p>
        </w:tc>
      </w:tr>
      <w:tr w:rsidR="00210F19" w:rsidRPr="00210F19" w14:paraId="37404668" w14:textId="77777777" w:rsidTr="004711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5C6E8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t>Diseño visual</w:t>
            </w:r>
          </w:p>
        </w:tc>
        <w:tc>
          <w:tcPr>
            <w:tcW w:w="0" w:type="auto"/>
            <w:hideMark/>
          </w:tcPr>
          <w:p w14:paraId="279C6E4D" w14:textId="77777777" w:rsidR="00210F19" w:rsidRPr="00210F19" w:rsidRDefault="00210F19" w:rsidP="00471173">
            <w:pPr>
              <w:ind w:left="142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F19">
              <w:t>$300.000</w:t>
            </w:r>
          </w:p>
        </w:tc>
      </w:tr>
      <w:tr w:rsidR="00210F19" w:rsidRPr="00210F19" w14:paraId="20D45826" w14:textId="77777777" w:rsidTr="0047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9D3BB" w14:textId="77777777" w:rsidR="00210F19" w:rsidRPr="00210F19" w:rsidRDefault="00210F19" w:rsidP="00471173">
            <w:pPr>
              <w:ind w:left="1429" w:firstLine="0"/>
              <w:jc w:val="center"/>
            </w:pPr>
            <w:r w:rsidRPr="00210F19">
              <w:t>Incentivos usuarios piloto</w:t>
            </w:r>
          </w:p>
        </w:tc>
        <w:tc>
          <w:tcPr>
            <w:tcW w:w="0" w:type="auto"/>
            <w:hideMark/>
          </w:tcPr>
          <w:p w14:paraId="3A9C7F81" w14:textId="77777777" w:rsidR="00210F19" w:rsidRPr="00210F19" w:rsidRDefault="00210F19" w:rsidP="00471173">
            <w:pPr>
              <w:ind w:left="142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F19">
              <w:t>$200.000</w:t>
            </w:r>
          </w:p>
        </w:tc>
      </w:tr>
      <w:tr w:rsidR="00210F19" w:rsidRPr="00210F19" w14:paraId="3D26658E" w14:textId="77777777" w:rsidTr="004711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66CF2" w14:textId="77777777" w:rsidR="00210F19" w:rsidRPr="00210F19" w:rsidRDefault="00210F19" w:rsidP="00471173">
            <w:pPr>
              <w:ind w:left="1429" w:firstLine="0"/>
              <w:jc w:val="center"/>
            </w:pPr>
            <w:proofErr w:type="gramStart"/>
            <w:r w:rsidRPr="00210F19">
              <w:t>Total</w:t>
            </w:r>
            <w:proofErr w:type="gramEnd"/>
            <w:r w:rsidRPr="00210F19">
              <w:t xml:space="preserve"> estimado</w:t>
            </w:r>
          </w:p>
        </w:tc>
        <w:tc>
          <w:tcPr>
            <w:tcW w:w="0" w:type="auto"/>
            <w:hideMark/>
          </w:tcPr>
          <w:p w14:paraId="61CE29CC" w14:textId="77777777" w:rsidR="00210F19" w:rsidRPr="00210F19" w:rsidRDefault="00210F19" w:rsidP="00471173">
            <w:pPr>
              <w:ind w:left="142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F19">
              <w:t>$2.000.000</w:t>
            </w:r>
          </w:p>
        </w:tc>
      </w:tr>
    </w:tbl>
    <w:p w14:paraId="0512C863" w14:textId="05624A12" w:rsidR="00210F19" w:rsidRPr="00210F19" w:rsidRDefault="00210F19" w:rsidP="00210F19">
      <w:pPr>
        <w:ind w:left="1429" w:firstLine="0"/>
      </w:pPr>
    </w:p>
    <w:p w14:paraId="3C9E429A" w14:textId="7FF11567" w:rsidR="00210F19" w:rsidRDefault="00E43B88" w:rsidP="00F34F0D">
      <w:pPr>
        <w:pStyle w:val="Ttulo1"/>
        <w:numPr>
          <w:ilvl w:val="0"/>
          <w:numId w:val="5"/>
        </w:numPr>
      </w:pPr>
      <w:bookmarkStart w:id="29" w:name="_Toc214205175"/>
      <w:r>
        <w:t>Conclusiones</w:t>
      </w:r>
      <w:bookmarkEnd w:id="29"/>
    </w:p>
    <w:p w14:paraId="128A847F" w14:textId="078E9E2D" w:rsidR="00E43B88" w:rsidRDefault="00E43B88" w:rsidP="00E43B88">
      <w:pPr>
        <w:ind w:left="0" w:firstLine="0"/>
        <w:rPr>
          <w:rStyle w:val="PrrafodelistaCar"/>
        </w:rPr>
      </w:pPr>
      <w:r w:rsidRPr="00E43B88">
        <w:rPr>
          <w:rStyle w:val="PrrafodelistaCar"/>
        </w:rPr>
        <w:t xml:space="preserve">Dentro de la gran cantidad de caficultores que se encuentra en el Tolima, que tienen un gran amor por su tierra y sus productos. Existe una parte de ellos que quiere que sus productos se comercialicen, </w:t>
      </w:r>
      <w:r w:rsidRPr="00E43B88">
        <w:rPr>
          <w:rStyle w:val="PrrafodelistaCar"/>
        </w:rPr>
        <w:lastRenderedPageBreak/>
        <w:t>no solo como método de subsistencia, sino que también, desean que este tipo de productos colombianos llegue a las cocinas colombianas de la manera más directa y rápida posible.</w:t>
      </w:r>
    </w:p>
    <w:p w14:paraId="6E499AD7" w14:textId="77777777" w:rsidR="00E43B88" w:rsidRPr="00E43B88" w:rsidRDefault="00E43B88" w:rsidP="00E43B88">
      <w:pPr>
        <w:ind w:left="0" w:firstLine="0"/>
        <w:rPr>
          <w:rStyle w:val="PrrafodelistaCar"/>
        </w:rPr>
      </w:pPr>
    </w:p>
    <w:p w14:paraId="6709B47B" w14:textId="77777777" w:rsidR="00E43B88" w:rsidRPr="00E43B88" w:rsidRDefault="00E43B88" w:rsidP="00E43B88">
      <w:pPr>
        <w:ind w:left="0" w:firstLine="0"/>
        <w:rPr>
          <w:rStyle w:val="PrrafodelistaCar"/>
        </w:rPr>
      </w:pPr>
      <w:r w:rsidRPr="00E43B88">
        <w:rPr>
          <w:rStyle w:val="PrrafodelistaCar"/>
        </w:rPr>
        <w:t xml:space="preserve">Esta propuesta busca desarrollar un prototipo de sistema de información web hecho a la medida de sus necesidades. Un espacio donde puedan mostrar el origen de su café, narrar su historia con orgullo y, sobre todo, acercarse directamente a quienes valoran lo auténtico. La idea es </w:t>
      </w:r>
      <w:proofErr w:type="spellStart"/>
      <w:r w:rsidRPr="00E43B88">
        <w:rPr>
          <w:rStyle w:val="PrrafodelistaCar"/>
        </w:rPr>
        <w:t>co-crear</w:t>
      </w:r>
      <w:proofErr w:type="spellEnd"/>
      <w:r w:rsidRPr="00E43B88">
        <w:rPr>
          <w:rStyle w:val="PrrafodelistaCar"/>
        </w:rPr>
        <w:t xml:space="preserve"> con ellos, levantar los requerimientos reales en campo, diseñar una interfaz amable, pensada para personas más que para máquinas, y construir los módulos esenciales que hagan funcionar el sistema.</w:t>
      </w:r>
    </w:p>
    <w:p w14:paraId="4DE147AD" w14:textId="77777777" w:rsidR="00E43B88" w:rsidRPr="00E43B88" w:rsidRDefault="00E43B88" w:rsidP="00E43B88">
      <w:pPr>
        <w:ind w:left="0" w:firstLine="0"/>
        <w:rPr>
          <w:rStyle w:val="PrrafodelistaCar"/>
        </w:rPr>
      </w:pPr>
    </w:p>
    <w:p w14:paraId="7A1A3B09" w14:textId="77777777" w:rsidR="00E43B88" w:rsidRPr="00E43B88" w:rsidRDefault="00E43B88" w:rsidP="00E43B88">
      <w:pPr>
        <w:ind w:left="0" w:firstLine="0"/>
        <w:rPr>
          <w:rStyle w:val="PrrafodelistaCar"/>
        </w:rPr>
      </w:pPr>
      <w:r w:rsidRPr="00E43B88">
        <w:rPr>
          <w:rStyle w:val="PrrafodelistaCar"/>
        </w:rPr>
        <w:t>Porque detrás de cada taza hay un nombre, una finca, una comunidad. Y es hora de que el mundo lo sepa. Este proyecto no solo trata de software; trata de darles voz, de recuperar el control de su narrativa y de abrir nuevas rutas para el café que nace en las alturas del Tolima</w:t>
      </w:r>
    </w:p>
    <w:p w14:paraId="3721CA75" w14:textId="575C73CC" w:rsidR="00E85AFD" w:rsidRDefault="00E43B88" w:rsidP="00F34F0D">
      <w:pPr>
        <w:pStyle w:val="Ttulo1"/>
        <w:numPr>
          <w:ilvl w:val="0"/>
          <w:numId w:val="5"/>
        </w:numPr>
      </w:pPr>
      <w:bookmarkStart w:id="30" w:name="_Toc214205176"/>
      <w:proofErr w:type="spellStart"/>
      <w:r>
        <w:t>Bibliografia</w:t>
      </w:r>
      <w:bookmarkEnd w:id="30"/>
      <w:proofErr w:type="spellEnd"/>
    </w:p>
    <w:p w14:paraId="22CC0448" w14:textId="77777777" w:rsidR="00950AB3" w:rsidRDefault="00950AB3" w:rsidP="00950AB3">
      <w:pPr>
        <w:ind w:left="0" w:firstLine="0"/>
        <w:rPr>
          <w:lang w:eastAsia="es-ES"/>
        </w:rPr>
      </w:pPr>
      <w:r>
        <w:rPr>
          <w:lang w:eastAsia="es-ES"/>
        </w:rPr>
        <w:t xml:space="preserve">Alonso Amo, F., Martínez </w:t>
      </w:r>
      <w:proofErr w:type="spellStart"/>
      <w:r>
        <w:rPr>
          <w:lang w:eastAsia="es-ES"/>
        </w:rPr>
        <w:t>Normand</w:t>
      </w:r>
      <w:proofErr w:type="spellEnd"/>
      <w:r>
        <w:rPr>
          <w:lang w:eastAsia="es-ES"/>
        </w:rPr>
        <w:t>, L., &amp; Segovia Pérez, J. (2005). Introducción a la ingeniería del software: modelos de desarrollo de programas. Delta Publicaciones. https://elibro.net/es/ereader/bibliolibero/170188</w:t>
      </w:r>
    </w:p>
    <w:p w14:paraId="07CD15FA" w14:textId="77777777" w:rsidR="00950AB3" w:rsidRDefault="00950AB3" w:rsidP="00950AB3">
      <w:pPr>
        <w:ind w:left="0" w:firstLine="0"/>
        <w:rPr>
          <w:lang w:eastAsia="es-ES"/>
        </w:rPr>
      </w:pPr>
    </w:p>
    <w:p w14:paraId="61D0C6CC" w14:textId="77777777" w:rsidR="00950AB3" w:rsidRDefault="00950AB3" w:rsidP="00950AB3">
      <w:pPr>
        <w:ind w:left="0" w:firstLine="0"/>
        <w:rPr>
          <w:lang w:eastAsia="es-ES"/>
        </w:rPr>
      </w:pPr>
      <w:r>
        <w:rPr>
          <w:lang w:eastAsia="es-ES"/>
        </w:rPr>
        <w:lastRenderedPageBreak/>
        <w:t>Echeverri, J., Aristizábal, M., &amp; González, L. (2013). Reflexiones sobre ingeniería de requisitos y pruebas de software. Corporación Universitaria Remington. https://elibro.net/es/ereader/bibliolibero/68913</w:t>
      </w:r>
    </w:p>
    <w:p w14:paraId="21677C0B" w14:textId="77777777" w:rsidR="00950AB3" w:rsidRDefault="00950AB3" w:rsidP="00950AB3">
      <w:pPr>
        <w:ind w:left="0" w:firstLine="0"/>
        <w:rPr>
          <w:lang w:eastAsia="es-ES"/>
        </w:rPr>
      </w:pPr>
    </w:p>
    <w:p w14:paraId="1A0E761C" w14:textId="77777777" w:rsidR="00950AB3" w:rsidRDefault="00950AB3" w:rsidP="00950AB3">
      <w:pPr>
        <w:ind w:left="0" w:firstLine="0"/>
        <w:rPr>
          <w:lang w:eastAsia="es-ES"/>
        </w:rPr>
      </w:pPr>
      <w:r>
        <w:rPr>
          <w:lang w:eastAsia="es-ES"/>
        </w:rPr>
        <w:t>Hernández Bejarano, M. (2020). Ciclo de vida de desarrollo ágil de software seguro. Fundación Universitaria Los Libertadores. https://elibro.net/es/ereader/bibliolibero/197008</w:t>
      </w:r>
    </w:p>
    <w:p w14:paraId="37D5C7EB" w14:textId="77777777" w:rsidR="00950AB3" w:rsidRDefault="00950AB3" w:rsidP="00950AB3">
      <w:pPr>
        <w:ind w:left="0" w:firstLine="0"/>
        <w:rPr>
          <w:lang w:eastAsia="es-ES"/>
        </w:rPr>
      </w:pPr>
    </w:p>
    <w:p w14:paraId="1F63619B" w14:textId="77777777" w:rsidR="00950AB3" w:rsidRDefault="00950AB3" w:rsidP="00950AB3">
      <w:pPr>
        <w:ind w:left="0" w:firstLine="0"/>
        <w:rPr>
          <w:lang w:eastAsia="es-ES"/>
        </w:rPr>
      </w:pPr>
      <w:r>
        <w:rPr>
          <w:lang w:eastAsia="es-ES"/>
        </w:rPr>
        <w:t>Omaña, M. (2012). Manufactura esbelta: una contribución para el desarrollo de software con calidad. Red Enlace. https://elibro.net/es/ereader/bibliolibero/98547</w:t>
      </w:r>
    </w:p>
    <w:p w14:paraId="42A44BFA" w14:textId="77777777" w:rsidR="00950AB3" w:rsidRDefault="00950AB3" w:rsidP="00950AB3">
      <w:pPr>
        <w:ind w:left="0" w:firstLine="0"/>
        <w:rPr>
          <w:lang w:eastAsia="es-ES"/>
        </w:rPr>
      </w:pPr>
    </w:p>
    <w:p w14:paraId="689E80E5" w14:textId="34039967" w:rsidR="00E43B88" w:rsidRPr="00E43B88" w:rsidRDefault="00950AB3" w:rsidP="00950AB3">
      <w:pPr>
        <w:ind w:left="0" w:firstLine="0"/>
        <w:rPr>
          <w:lang w:eastAsia="es-ES"/>
        </w:rPr>
      </w:pPr>
      <w:r>
        <w:rPr>
          <w:lang w:eastAsia="es-ES"/>
        </w:rPr>
        <w:t>Pressman, R. S. (2021). Ingeniería de software. McGraw-Hill Interamericana. Capítulos 24, 25, 26 (pp. 490–548). https://www-ebooks7-24-com.ibero.basesdedatosezproxy.com/?il=31214</w:t>
      </w:r>
    </w:p>
    <w:sectPr w:rsidR="00E43B88" w:rsidRPr="00E43B88" w:rsidSect="00216B26">
      <w:pgSz w:w="12240" w:h="15840"/>
      <w:pgMar w:top="1780" w:right="1043" w:bottom="1418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FDCBE" w14:textId="77777777" w:rsidR="001340C0" w:rsidRDefault="001340C0">
      <w:pPr>
        <w:spacing w:after="0" w:line="240" w:lineRule="auto"/>
      </w:pPr>
      <w:r>
        <w:separator/>
      </w:r>
    </w:p>
  </w:endnote>
  <w:endnote w:type="continuationSeparator" w:id="0">
    <w:p w14:paraId="253ECF0C" w14:textId="77777777" w:rsidR="001340C0" w:rsidRDefault="00134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C0573" w14:textId="77777777" w:rsidR="002B2A1A" w:rsidRDefault="002B2A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F223" w14:textId="41305404" w:rsidR="001D4418" w:rsidRDefault="001D4418" w:rsidP="001D4418">
    <w:pPr>
      <w:pStyle w:val="Piedepgina"/>
      <w:jc w:val="center"/>
    </w:pPr>
  </w:p>
  <w:p w14:paraId="60C73B89" w14:textId="79293A87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6ED03E20" w:rsidR="00E85AFD" w:rsidRDefault="00E85AFD">
    <w:pPr>
      <w:pStyle w:val="Piedepgina"/>
    </w:pPr>
  </w:p>
  <w:p w14:paraId="04A66B54" w14:textId="77777777" w:rsidR="00E85AFD" w:rsidRDefault="00E85AF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64434" w14:textId="77777777" w:rsidR="002B2A1A" w:rsidRDefault="002B2A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08EB7" w14:textId="77777777" w:rsidR="001340C0" w:rsidRDefault="001340C0">
      <w:pPr>
        <w:spacing w:after="0" w:line="240" w:lineRule="auto"/>
      </w:pPr>
      <w:r>
        <w:separator/>
      </w:r>
    </w:p>
  </w:footnote>
  <w:footnote w:type="continuationSeparator" w:id="0">
    <w:p w14:paraId="1A3ADAEB" w14:textId="77777777" w:rsidR="001340C0" w:rsidRDefault="00134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D08F" w14:textId="77777777" w:rsidR="002B2A1A" w:rsidRDefault="002B2A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DCF38" w14:textId="7AB9B32C" w:rsidR="00E85AFD" w:rsidRDefault="00AA1EB6" w:rsidP="00AA1EB6">
    <w:pPr>
      <w:pStyle w:val="Encabezado"/>
    </w:pPr>
    <w:r>
      <w:rPr>
        <w:noProof/>
        <w:sz w:val="20"/>
      </w:rPr>
      <w:drawing>
        <wp:inline distT="0" distB="0" distL="0" distR="0" wp14:anchorId="2BDFEE6C" wp14:editId="48CA7675">
          <wp:extent cx="4184664" cy="1375981"/>
          <wp:effectExtent l="0" t="0" r="0" b="0"/>
          <wp:docPr id="464680464" name="Image 1" descr="Texto&#10;&#10;Descripción generada automáticamente con confianza baj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Texto&#10;&#10;Descripción generada automáticamente con confianza baja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84664" cy="1375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77777777" w:rsidR="00E85AFD" w:rsidRDefault="00E85AFD" w:rsidP="00414D15">
    <w:pPr>
      <w:pStyle w:val="Encabezado"/>
      <w:rPr>
        <w:noProof/>
        <w:lang w:val="es-ES"/>
      </w:rPr>
    </w:pPr>
  </w:p>
  <w:p w14:paraId="73F621E3" w14:textId="77777777" w:rsidR="00E85AFD" w:rsidRDefault="00E85AFD" w:rsidP="00414D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B2FB7"/>
    <w:multiLevelType w:val="hybridMultilevel"/>
    <w:tmpl w:val="280A62A8"/>
    <w:lvl w:ilvl="0" w:tplc="5AE46EF8">
      <w:start w:val="1"/>
      <w:numFmt w:val="decimal"/>
      <w:pStyle w:val="Prrafodelista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B4611"/>
    <w:multiLevelType w:val="hybridMultilevel"/>
    <w:tmpl w:val="F9A6017A"/>
    <w:lvl w:ilvl="0" w:tplc="922AD500">
      <w:start w:val="1"/>
      <w:numFmt w:val="decimal"/>
      <w:lvlText w:val="%1-"/>
      <w:lvlJc w:val="left"/>
      <w:pPr>
        <w:ind w:left="178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65CE5E53"/>
    <w:multiLevelType w:val="hybridMultilevel"/>
    <w:tmpl w:val="5B24FB48"/>
    <w:lvl w:ilvl="0" w:tplc="C1463204">
      <w:start w:val="1"/>
      <w:numFmt w:val="decimal"/>
      <w:pStyle w:val="Ttulo1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111168161">
    <w:abstractNumId w:val="3"/>
  </w:num>
  <w:num w:numId="2" w16cid:durableId="1111432859">
    <w:abstractNumId w:val="1"/>
  </w:num>
  <w:num w:numId="3" w16cid:durableId="1701324220">
    <w:abstractNumId w:val="2"/>
  </w:num>
  <w:num w:numId="4" w16cid:durableId="705527594">
    <w:abstractNumId w:val="0"/>
  </w:num>
  <w:num w:numId="5" w16cid:durableId="1175460019">
    <w:abstractNumId w:val="2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FD"/>
    <w:rsid w:val="000134B8"/>
    <w:rsid w:val="00014AFC"/>
    <w:rsid w:val="00024215"/>
    <w:rsid w:val="00033546"/>
    <w:rsid w:val="00056492"/>
    <w:rsid w:val="000734C4"/>
    <w:rsid w:val="000937D0"/>
    <w:rsid w:val="000A1562"/>
    <w:rsid w:val="000B2CB7"/>
    <w:rsid w:val="000C2BFA"/>
    <w:rsid w:val="000C61E8"/>
    <w:rsid w:val="000C6C7E"/>
    <w:rsid w:val="000C7A85"/>
    <w:rsid w:val="000D700B"/>
    <w:rsid w:val="000E018D"/>
    <w:rsid w:val="000E1DEC"/>
    <w:rsid w:val="000E580C"/>
    <w:rsid w:val="000E659B"/>
    <w:rsid w:val="000F2166"/>
    <w:rsid w:val="00100C6D"/>
    <w:rsid w:val="00117BFB"/>
    <w:rsid w:val="00121A93"/>
    <w:rsid w:val="00127120"/>
    <w:rsid w:val="001340C0"/>
    <w:rsid w:val="00136F72"/>
    <w:rsid w:val="001374A0"/>
    <w:rsid w:val="001377FE"/>
    <w:rsid w:val="001607A4"/>
    <w:rsid w:val="00164A02"/>
    <w:rsid w:val="00177CBD"/>
    <w:rsid w:val="0018309F"/>
    <w:rsid w:val="001C6FA4"/>
    <w:rsid w:val="001D4418"/>
    <w:rsid w:val="001D5006"/>
    <w:rsid w:val="002066A8"/>
    <w:rsid w:val="00210F19"/>
    <w:rsid w:val="00216B26"/>
    <w:rsid w:val="00232F7A"/>
    <w:rsid w:val="00250CE2"/>
    <w:rsid w:val="00264F66"/>
    <w:rsid w:val="0029601E"/>
    <w:rsid w:val="002B2A1A"/>
    <w:rsid w:val="002B5B46"/>
    <w:rsid w:val="002D12AD"/>
    <w:rsid w:val="002D214A"/>
    <w:rsid w:val="002E0F5A"/>
    <w:rsid w:val="002F3480"/>
    <w:rsid w:val="0030183D"/>
    <w:rsid w:val="0031240F"/>
    <w:rsid w:val="00313BC4"/>
    <w:rsid w:val="00323164"/>
    <w:rsid w:val="003232D5"/>
    <w:rsid w:val="00331C5C"/>
    <w:rsid w:val="00336CE5"/>
    <w:rsid w:val="00351CEC"/>
    <w:rsid w:val="00354D04"/>
    <w:rsid w:val="003575AC"/>
    <w:rsid w:val="003666E1"/>
    <w:rsid w:val="00374882"/>
    <w:rsid w:val="0039259C"/>
    <w:rsid w:val="003A673E"/>
    <w:rsid w:val="003B2FA3"/>
    <w:rsid w:val="003B726D"/>
    <w:rsid w:val="003C2749"/>
    <w:rsid w:val="003D0034"/>
    <w:rsid w:val="003D1AD6"/>
    <w:rsid w:val="003E43D8"/>
    <w:rsid w:val="00400D09"/>
    <w:rsid w:val="00414D15"/>
    <w:rsid w:val="0041756E"/>
    <w:rsid w:val="004216BE"/>
    <w:rsid w:val="004305F2"/>
    <w:rsid w:val="00435525"/>
    <w:rsid w:val="00443EAF"/>
    <w:rsid w:val="004474CE"/>
    <w:rsid w:val="004574B5"/>
    <w:rsid w:val="004604BB"/>
    <w:rsid w:val="004632CE"/>
    <w:rsid w:val="0046331D"/>
    <w:rsid w:val="00471173"/>
    <w:rsid w:val="00477EB7"/>
    <w:rsid w:val="004F7425"/>
    <w:rsid w:val="00502891"/>
    <w:rsid w:val="00503335"/>
    <w:rsid w:val="0050605D"/>
    <w:rsid w:val="00511034"/>
    <w:rsid w:val="00521175"/>
    <w:rsid w:val="00522133"/>
    <w:rsid w:val="0052710E"/>
    <w:rsid w:val="005379F6"/>
    <w:rsid w:val="005443C8"/>
    <w:rsid w:val="0056185D"/>
    <w:rsid w:val="00562942"/>
    <w:rsid w:val="00570F03"/>
    <w:rsid w:val="005710E0"/>
    <w:rsid w:val="00582631"/>
    <w:rsid w:val="00582A07"/>
    <w:rsid w:val="00583E62"/>
    <w:rsid w:val="00585ACF"/>
    <w:rsid w:val="0059181C"/>
    <w:rsid w:val="005A640A"/>
    <w:rsid w:val="005B56ED"/>
    <w:rsid w:val="005C025F"/>
    <w:rsid w:val="005C19A6"/>
    <w:rsid w:val="005E7D2F"/>
    <w:rsid w:val="005F1E4D"/>
    <w:rsid w:val="005F61CB"/>
    <w:rsid w:val="00613BFB"/>
    <w:rsid w:val="00623BC7"/>
    <w:rsid w:val="0063556F"/>
    <w:rsid w:val="00645AD2"/>
    <w:rsid w:val="00672613"/>
    <w:rsid w:val="00680DE8"/>
    <w:rsid w:val="006866E9"/>
    <w:rsid w:val="0069431C"/>
    <w:rsid w:val="006A1222"/>
    <w:rsid w:val="006A5349"/>
    <w:rsid w:val="006B79A8"/>
    <w:rsid w:val="006C38ED"/>
    <w:rsid w:val="006C74A8"/>
    <w:rsid w:val="006D7C9D"/>
    <w:rsid w:val="006E06FD"/>
    <w:rsid w:val="006F1ED7"/>
    <w:rsid w:val="007163FC"/>
    <w:rsid w:val="0072473A"/>
    <w:rsid w:val="007308E8"/>
    <w:rsid w:val="007424E3"/>
    <w:rsid w:val="007501AC"/>
    <w:rsid w:val="0075106B"/>
    <w:rsid w:val="00763DBE"/>
    <w:rsid w:val="00782F49"/>
    <w:rsid w:val="007902B0"/>
    <w:rsid w:val="0079757E"/>
    <w:rsid w:val="007C4CE3"/>
    <w:rsid w:val="007D6D6E"/>
    <w:rsid w:val="007E6C8E"/>
    <w:rsid w:val="007F4E13"/>
    <w:rsid w:val="00804959"/>
    <w:rsid w:val="008111D2"/>
    <w:rsid w:val="00813259"/>
    <w:rsid w:val="00816F79"/>
    <w:rsid w:val="00824C1A"/>
    <w:rsid w:val="008372CD"/>
    <w:rsid w:val="0084109E"/>
    <w:rsid w:val="0084136E"/>
    <w:rsid w:val="008451EC"/>
    <w:rsid w:val="008458A8"/>
    <w:rsid w:val="008510A2"/>
    <w:rsid w:val="00853F00"/>
    <w:rsid w:val="00860B49"/>
    <w:rsid w:val="008807BB"/>
    <w:rsid w:val="008807D6"/>
    <w:rsid w:val="008834C2"/>
    <w:rsid w:val="00883D22"/>
    <w:rsid w:val="008A2554"/>
    <w:rsid w:val="008B6E73"/>
    <w:rsid w:val="008F1167"/>
    <w:rsid w:val="009015A5"/>
    <w:rsid w:val="00924998"/>
    <w:rsid w:val="00945ADB"/>
    <w:rsid w:val="00950AB3"/>
    <w:rsid w:val="00965F28"/>
    <w:rsid w:val="0097119E"/>
    <w:rsid w:val="009A6C72"/>
    <w:rsid w:val="009B2F2D"/>
    <w:rsid w:val="009C5C31"/>
    <w:rsid w:val="009D0EEC"/>
    <w:rsid w:val="009D3278"/>
    <w:rsid w:val="00A1511E"/>
    <w:rsid w:val="00A16539"/>
    <w:rsid w:val="00A221BF"/>
    <w:rsid w:val="00A22408"/>
    <w:rsid w:val="00A23BED"/>
    <w:rsid w:val="00A573E9"/>
    <w:rsid w:val="00A62848"/>
    <w:rsid w:val="00A63163"/>
    <w:rsid w:val="00A63563"/>
    <w:rsid w:val="00A67EC0"/>
    <w:rsid w:val="00A73F2F"/>
    <w:rsid w:val="00A76975"/>
    <w:rsid w:val="00A8061E"/>
    <w:rsid w:val="00A92164"/>
    <w:rsid w:val="00AA1EB6"/>
    <w:rsid w:val="00AA3873"/>
    <w:rsid w:val="00AA51B5"/>
    <w:rsid w:val="00AC6ED7"/>
    <w:rsid w:val="00AE0984"/>
    <w:rsid w:val="00B11D28"/>
    <w:rsid w:val="00B13F98"/>
    <w:rsid w:val="00B3489A"/>
    <w:rsid w:val="00B37622"/>
    <w:rsid w:val="00B457AB"/>
    <w:rsid w:val="00B526C7"/>
    <w:rsid w:val="00B53BB2"/>
    <w:rsid w:val="00B53D0D"/>
    <w:rsid w:val="00B638F1"/>
    <w:rsid w:val="00B6710E"/>
    <w:rsid w:val="00B76DD6"/>
    <w:rsid w:val="00B77EA1"/>
    <w:rsid w:val="00B8003F"/>
    <w:rsid w:val="00B915F2"/>
    <w:rsid w:val="00B96EF1"/>
    <w:rsid w:val="00BA2D79"/>
    <w:rsid w:val="00BA52F7"/>
    <w:rsid w:val="00BB19D1"/>
    <w:rsid w:val="00BC617D"/>
    <w:rsid w:val="00BE0BDB"/>
    <w:rsid w:val="00BF0CED"/>
    <w:rsid w:val="00C0098C"/>
    <w:rsid w:val="00C01DA6"/>
    <w:rsid w:val="00C132D5"/>
    <w:rsid w:val="00C15E05"/>
    <w:rsid w:val="00C35853"/>
    <w:rsid w:val="00C47648"/>
    <w:rsid w:val="00C627DF"/>
    <w:rsid w:val="00C75247"/>
    <w:rsid w:val="00C75363"/>
    <w:rsid w:val="00C91C2F"/>
    <w:rsid w:val="00CD047C"/>
    <w:rsid w:val="00D277E1"/>
    <w:rsid w:val="00D30C62"/>
    <w:rsid w:val="00D655E0"/>
    <w:rsid w:val="00D75D0A"/>
    <w:rsid w:val="00D76743"/>
    <w:rsid w:val="00D846A3"/>
    <w:rsid w:val="00DA4259"/>
    <w:rsid w:val="00DA6E83"/>
    <w:rsid w:val="00DC1F38"/>
    <w:rsid w:val="00DC3B3C"/>
    <w:rsid w:val="00DD5F00"/>
    <w:rsid w:val="00E41A57"/>
    <w:rsid w:val="00E43B88"/>
    <w:rsid w:val="00E648FA"/>
    <w:rsid w:val="00E76B68"/>
    <w:rsid w:val="00E818A5"/>
    <w:rsid w:val="00E8302B"/>
    <w:rsid w:val="00E85AFD"/>
    <w:rsid w:val="00EA3A94"/>
    <w:rsid w:val="00EB333D"/>
    <w:rsid w:val="00ED0C45"/>
    <w:rsid w:val="00EE1B65"/>
    <w:rsid w:val="00EE378E"/>
    <w:rsid w:val="00EF284F"/>
    <w:rsid w:val="00F004CA"/>
    <w:rsid w:val="00F24BFB"/>
    <w:rsid w:val="00F34F0D"/>
    <w:rsid w:val="00F46AE6"/>
    <w:rsid w:val="00F65A6A"/>
    <w:rsid w:val="00F66A87"/>
    <w:rsid w:val="00F76569"/>
    <w:rsid w:val="00FB155A"/>
    <w:rsid w:val="00FB35A8"/>
    <w:rsid w:val="00FC38DF"/>
    <w:rsid w:val="00FD3B35"/>
    <w:rsid w:val="00FD781B"/>
    <w:rsid w:val="00FE0672"/>
    <w:rsid w:val="00FE7710"/>
    <w:rsid w:val="00FE7BAA"/>
    <w:rsid w:val="00FF3288"/>
    <w:rsid w:val="00F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6A082FD8-D857-4227-8F55-7A538B9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F2D"/>
    <w:pPr>
      <w:spacing w:after="160" w:line="480" w:lineRule="auto"/>
      <w:ind w:left="720" w:firstLine="709"/>
      <w:contextualSpacing/>
      <w:mirrorIndents/>
      <w:jc w:val="both"/>
    </w:pPr>
    <w:rPr>
      <w:rFonts w:ascii="Times New Roman" w:hAnsi="Times New Roman"/>
      <w:sz w:val="24"/>
      <w:szCs w:val="22"/>
      <w:lang w:eastAsia="en-US"/>
    </w:rPr>
  </w:style>
  <w:style w:type="paragraph" w:styleId="Ttulo1">
    <w:name w:val="heading 1"/>
    <w:basedOn w:val="Default"/>
    <w:next w:val="Normal"/>
    <w:link w:val="Ttulo1Car"/>
    <w:autoRedefine/>
    <w:uiPriority w:val="9"/>
    <w:qFormat/>
    <w:rsid w:val="0056185D"/>
    <w:pPr>
      <w:numPr>
        <w:numId w:val="3"/>
      </w:numPr>
      <w:outlineLvl w:val="0"/>
    </w:pPr>
    <w:rPr>
      <w:rFonts w:cs="Arial"/>
      <w:b/>
      <w:i/>
      <w:color w:val="262626"/>
      <w:sz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D846A3"/>
    <w:pPr>
      <w:spacing w:line="240" w:lineRule="auto"/>
      <w:jc w:val="left"/>
      <w:outlineLvl w:val="1"/>
    </w:pPr>
    <w:rPr>
      <w:rFonts w:cs="Arial"/>
      <w:b/>
      <w:i/>
      <w:color w:val="262626"/>
      <w:szCs w:val="24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D846A3"/>
    <w:pPr>
      <w:keepNext/>
      <w:keepLines/>
      <w:spacing w:before="200" w:after="0" w:line="360" w:lineRule="auto"/>
      <w:jc w:val="left"/>
      <w:outlineLvl w:val="2"/>
    </w:pPr>
    <w:rPr>
      <w:rFonts w:asciiTheme="majorHAnsi" w:eastAsiaTheme="majorEastAsia" w:hAnsiTheme="majorHAnsi" w:cstheme="majorBidi"/>
      <w:b/>
      <w:bCs/>
      <w:i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846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uiPriority w:val="30"/>
    <w:rsid w:val="00D846A3"/>
    <w:pPr>
      <w:pBdr>
        <w:top w:val="single" w:sz="4" w:space="10" w:color="052F61" w:themeColor="accent1"/>
        <w:bottom w:val="single" w:sz="4" w:space="10" w:color="052F61" w:themeColor="accent1"/>
      </w:pBdr>
      <w:spacing w:before="360" w:after="360"/>
      <w:ind w:left="864" w:right="864"/>
      <w:jc w:val="center"/>
    </w:pPr>
    <w:rPr>
      <w:i/>
      <w:iCs/>
      <w:color w:val="052F61" w:themeColor="accent1"/>
    </w:rPr>
  </w:style>
  <w:style w:type="paragraph" w:styleId="Encabezado">
    <w:name w:val="header"/>
    <w:aliases w:val="portada"/>
    <w:basedOn w:val="Default"/>
    <w:link w:val="EncabezadoCar"/>
    <w:autoRedefine/>
    <w:unhideWhenUsed/>
    <w:qFormat/>
    <w:rsid w:val="005B56ED"/>
    <w:pPr>
      <w:tabs>
        <w:tab w:val="center" w:pos="4419"/>
        <w:tab w:val="right" w:pos="8838"/>
      </w:tabs>
      <w:ind w:firstLine="0"/>
      <w:jc w:val="center"/>
    </w:pPr>
    <w:rPr>
      <w:i/>
      <w:sz w:val="28"/>
    </w:rPr>
  </w:style>
  <w:style w:type="character" w:customStyle="1" w:styleId="EncabezadoCar">
    <w:name w:val="Encabezado Car"/>
    <w:aliases w:val="portada Car"/>
    <w:basedOn w:val="Fuentedeprrafopredeter"/>
    <w:link w:val="Encabezado"/>
    <w:rsid w:val="005B56ED"/>
    <w:rPr>
      <w:rFonts w:ascii="Times New Roman" w:hAnsi="Times New Roman"/>
      <w:i/>
      <w:color w:val="000000"/>
      <w:sz w:val="28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paragraph" w:styleId="Subttulo">
    <w:name w:val="Subtitle"/>
    <w:basedOn w:val="Default"/>
    <w:next w:val="Default"/>
    <w:link w:val="SubttuloCar"/>
    <w:autoRedefine/>
    <w:uiPriority w:val="11"/>
    <w:qFormat/>
    <w:rsid w:val="00D846A3"/>
    <w:pPr>
      <w:numPr>
        <w:ilvl w:val="1"/>
      </w:numPr>
      <w:ind w:left="720" w:firstLine="709"/>
      <w:jc w:val="left"/>
    </w:pPr>
    <w:rPr>
      <w:rFonts w:eastAsiaTheme="minorEastAsia" w:cstheme="minorBidi"/>
      <w:b/>
      <w:i/>
      <w:color w:val="000000" w:themeColor="text1"/>
      <w:spacing w:val="15"/>
    </w:rPr>
  </w:style>
  <w:style w:type="character" w:customStyle="1" w:styleId="Ttulo1Car">
    <w:name w:val="Título 1 Car"/>
    <w:link w:val="Ttulo1"/>
    <w:uiPriority w:val="9"/>
    <w:rsid w:val="0056185D"/>
    <w:rPr>
      <w:rFonts w:ascii="Times New Roman" w:hAnsi="Times New Roman" w:cs="Arial"/>
      <w:b/>
      <w:i/>
      <w:color w:val="262626"/>
      <w:sz w:val="28"/>
      <w:szCs w:val="24"/>
    </w:rPr>
  </w:style>
  <w:style w:type="character" w:customStyle="1" w:styleId="Ttulo2Car">
    <w:name w:val="Título 2 Car"/>
    <w:link w:val="Ttulo2"/>
    <w:uiPriority w:val="9"/>
    <w:rsid w:val="00D846A3"/>
    <w:rPr>
      <w:rFonts w:ascii="Times New Roman" w:hAnsi="Times New Roman" w:cs="Arial"/>
      <w:b/>
      <w:i/>
      <w:color w:val="262626"/>
      <w:sz w:val="24"/>
      <w:szCs w:val="24"/>
      <w:lang w:eastAsia="en-US"/>
    </w:rPr>
  </w:style>
  <w:style w:type="paragraph" w:styleId="Prrafodelista">
    <w:name w:val="List Paragraph"/>
    <w:basedOn w:val="Normal"/>
    <w:link w:val="PrrafodelistaCar"/>
    <w:autoRedefine/>
    <w:uiPriority w:val="34"/>
    <w:qFormat/>
    <w:rsid w:val="0056185D"/>
    <w:pPr>
      <w:numPr>
        <w:numId w:val="4"/>
      </w:numPr>
      <w:spacing w:line="240" w:lineRule="auto"/>
      <w:jc w:val="left"/>
    </w:pPr>
    <w:rPr>
      <w:rFonts w:eastAsiaTheme="minorHAnsi" w:cstheme="minorBidi"/>
      <w:i/>
    </w:rPr>
  </w:style>
  <w:style w:type="character" w:customStyle="1" w:styleId="PrrafodelistaCar">
    <w:name w:val="Párrafo de lista Car"/>
    <w:link w:val="Prrafodelista"/>
    <w:uiPriority w:val="34"/>
    <w:rsid w:val="0056185D"/>
    <w:rPr>
      <w:rFonts w:ascii="Times New Roman" w:eastAsiaTheme="minorHAnsi" w:hAnsi="Times New Roman" w:cstheme="minorBidi"/>
      <w:i/>
      <w:sz w:val="24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basedOn w:val="Default"/>
    <w:link w:val="SinespaciadoCar"/>
    <w:autoRedefine/>
    <w:uiPriority w:val="1"/>
    <w:qFormat/>
    <w:rsid w:val="000E580C"/>
    <w:rPr>
      <w:rFonts w:eastAsiaTheme="minorEastAsia" w:cstheme="minorBidi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E580C"/>
    <w:rPr>
      <w:rFonts w:ascii="Times New Roman" w:eastAsiaTheme="minorEastAsia" w:hAnsi="Times New Roman" w:cstheme="minorBidi"/>
      <w:color w:val="000000"/>
      <w:sz w:val="24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846A3"/>
    <w:rPr>
      <w:rFonts w:asciiTheme="majorHAnsi" w:eastAsiaTheme="majorEastAsia" w:hAnsiTheme="majorHAnsi" w:cstheme="majorBidi"/>
      <w:b/>
      <w:bCs/>
      <w:i/>
      <w:color w:val="000000" w:themeColor="text1"/>
      <w:sz w:val="24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customStyle="1" w:styleId="Default">
    <w:name w:val="Default"/>
    <w:autoRedefine/>
    <w:qFormat/>
    <w:rsid w:val="00D846A3"/>
    <w:pPr>
      <w:autoSpaceDE w:val="0"/>
      <w:autoSpaceDN w:val="0"/>
      <w:adjustRightInd w:val="0"/>
      <w:spacing w:after="160" w:line="360" w:lineRule="auto"/>
      <w:ind w:left="720" w:firstLine="709"/>
      <w:contextualSpacing/>
      <w:mirrorIndents/>
      <w:jc w:val="both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SubttuloCar">
    <w:name w:val="Subtítulo Car"/>
    <w:basedOn w:val="Fuentedeprrafopredeter"/>
    <w:link w:val="Subttulo"/>
    <w:uiPriority w:val="11"/>
    <w:rsid w:val="00D846A3"/>
    <w:rPr>
      <w:rFonts w:ascii="Times New Roman" w:eastAsiaTheme="minorEastAsia" w:hAnsi="Times New Roman" w:cstheme="minorBidi"/>
      <w:b/>
      <w:i/>
      <w:color w:val="000000" w:themeColor="text1"/>
      <w:spacing w:val="15"/>
      <w:sz w:val="24"/>
      <w:szCs w:val="24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8458A8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D846A3"/>
    <w:rPr>
      <w:rFonts w:ascii="Times New Roman" w:hAnsi="Times New Roman"/>
      <w:i/>
      <w:iCs/>
      <w:color w:val="000000" w:themeColor="text1"/>
      <w:sz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6A3"/>
    <w:rPr>
      <w:rFonts w:ascii="Times New Roman" w:hAnsi="Times New Roman"/>
      <w:i/>
      <w:iCs/>
      <w:color w:val="052F61" w:themeColor="accent1"/>
      <w:sz w:val="24"/>
      <w:szCs w:val="22"/>
      <w:lang w:eastAsia="en-US"/>
    </w:rPr>
  </w:style>
  <w:style w:type="character" w:styleId="Referenciasutil">
    <w:name w:val="Subtle Reference"/>
    <w:basedOn w:val="Fuentedeprrafopredeter"/>
    <w:uiPriority w:val="31"/>
    <w:qFormat/>
    <w:rsid w:val="00D846A3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D846A3"/>
    <w:rPr>
      <w:b/>
      <w:bCs/>
      <w:smallCaps/>
      <w:color w:val="052F61" w:themeColor="accent1"/>
      <w:spacing w:val="5"/>
    </w:rPr>
  </w:style>
  <w:style w:type="paragraph" w:styleId="Cita">
    <w:name w:val="Quote"/>
    <w:basedOn w:val="Normal"/>
    <w:next w:val="Normal"/>
    <w:link w:val="CitaCar"/>
    <w:uiPriority w:val="29"/>
    <w:qFormat/>
    <w:rsid w:val="00D846A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6A3"/>
    <w:rPr>
      <w:rFonts w:ascii="Times New Roman" w:hAnsi="Times New Roman"/>
      <w:i/>
      <w:iCs/>
      <w:color w:val="404040" w:themeColor="text1" w:themeTint="BF"/>
      <w:sz w:val="24"/>
      <w:szCs w:val="22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D846A3"/>
    <w:rPr>
      <w:rFonts w:asciiTheme="majorHAnsi" w:eastAsiaTheme="majorEastAsia" w:hAnsiTheme="majorHAnsi" w:cstheme="majorBidi"/>
      <w:i/>
      <w:iCs/>
      <w:color w:val="032348" w:themeColor="accent1" w:themeShade="BF"/>
      <w:sz w:val="24"/>
      <w:szCs w:val="22"/>
      <w:lang w:eastAsia="en-US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D846A3"/>
    <w:pPr>
      <w:spacing w:after="0" w:line="360" w:lineRule="auto"/>
      <w:jc w:val="left"/>
    </w:pPr>
    <w:rPr>
      <w:rFonts w:eastAsiaTheme="majorEastAsia" w:cstheme="majorBidi"/>
      <w:b/>
      <w:i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6A3"/>
    <w:rPr>
      <w:rFonts w:ascii="Times New Roman" w:eastAsiaTheme="majorEastAsia" w:hAnsi="Times New Roman" w:cstheme="majorBidi"/>
      <w:b/>
      <w:i/>
      <w:spacing w:val="-10"/>
      <w:kern w:val="28"/>
      <w:sz w:val="28"/>
      <w:szCs w:val="56"/>
      <w:lang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1C6FA4"/>
    <w:pPr>
      <w:spacing w:after="200" w:line="240" w:lineRule="auto"/>
    </w:pPr>
    <w:rPr>
      <w:i/>
      <w:iCs/>
      <w:color w:val="146194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5379F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8B6E73"/>
    <w:pPr>
      <w:ind w:left="720" w:firstLine="709"/>
      <w:jc w:val="both"/>
    </w:pPr>
    <w:rPr>
      <w:rFonts w:ascii="Times New Roman" w:eastAsia="Times New Roman" w:hAnsi="Times New Roman"/>
      <w:sz w:val="24"/>
      <w:szCs w:val="24"/>
      <w:lang w:eastAsia="es-CO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E43B88"/>
    <w:pPr>
      <w:ind w:left="720" w:firstLine="709"/>
      <w:jc w:val="both"/>
    </w:pPr>
    <w:rPr>
      <w:rFonts w:ascii="Times New Roman" w:eastAsia="Times New Roman" w:hAnsi="Times New Roman"/>
      <w:sz w:val="24"/>
      <w:szCs w:val="24"/>
      <w:lang w:eastAsia="es-CO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1">
    <w:name w:val="toc 1"/>
    <w:basedOn w:val="Normal"/>
    <w:next w:val="Normal"/>
    <w:autoRedefine/>
    <w:uiPriority w:val="39"/>
    <w:unhideWhenUsed/>
    <w:rsid w:val="00950AB3"/>
    <w:pPr>
      <w:spacing w:after="100"/>
      <w:ind w:left="0"/>
    </w:pPr>
  </w:style>
  <w:style w:type="table" w:styleId="Tablaconcuadrcula1clara-nfasis1">
    <w:name w:val="Grid Table 1 Light Accent 1"/>
    <w:basedOn w:val="Tablanormal"/>
    <w:uiPriority w:val="46"/>
    <w:rsid w:val="0029601E"/>
    <w:tblPr>
      <w:tblStyleRowBandSize w:val="1"/>
      <w:tblStyleColBandSize w:val="1"/>
      <w:tblBorders>
        <w:top w:val="single" w:sz="4" w:space="0" w:color="63A6F7" w:themeColor="accent1" w:themeTint="66"/>
        <w:left w:val="single" w:sz="4" w:space="0" w:color="63A6F7" w:themeColor="accent1" w:themeTint="66"/>
        <w:bottom w:val="single" w:sz="4" w:space="0" w:color="63A6F7" w:themeColor="accent1" w:themeTint="66"/>
        <w:right w:val="single" w:sz="4" w:space="0" w:color="63A6F7" w:themeColor="accent1" w:themeTint="66"/>
        <w:insideH w:val="single" w:sz="4" w:space="0" w:color="63A6F7" w:themeColor="accent1" w:themeTint="66"/>
        <w:insideV w:val="single" w:sz="4" w:space="0" w:color="63A6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67A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67A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">
    <w:name w:val="Grid Table 4"/>
    <w:basedOn w:val="Tablanormal"/>
    <w:uiPriority w:val="49"/>
    <w:rsid w:val="0029601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">
    <w:name w:val="Grid Table 5 Dark"/>
    <w:basedOn w:val="Tablanormal"/>
    <w:uiPriority w:val="50"/>
    <w:rsid w:val="002960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2960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1D2F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2F61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52F6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52F61" w:themeFill="accent1"/>
      </w:tcPr>
    </w:tblStylePr>
    <w:tblStylePr w:type="band1Vert">
      <w:tblPr/>
      <w:tcPr>
        <w:shd w:val="clear" w:color="auto" w:fill="63A6F7" w:themeFill="accent1" w:themeFillTint="66"/>
      </w:tcPr>
    </w:tblStylePr>
    <w:tblStylePr w:type="band1Horz">
      <w:tblPr/>
      <w:tcPr>
        <w:shd w:val="clear" w:color="auto" w:fill="63A6F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virtual.ibero.edu.co/course/view.php?id=31538" TargetMode="Externa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emf"/><Relationship Id="rId2" Type="http://schemas.openxmlformats.org/officeDocument/2006/relationships/numbering" Target="numbering.xml"/><Relationship Id="rId16" Type="http://schemas.openxmlformats.org/officeDocument/2006/relationships/hyperlink" Target="https://github.com/usuario/cafe-origen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9.emf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F6380-C2C2-4090-9BF3-4ECB07723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6</TotalTime>
  <Pages>45</Pages>
  <Words>5821</Words>
  <Characters>32017</Characters>
  <Application>Microsoft Office Word</Application>
  <DocSecurity>0</DocSecurity>
  <Lines>266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37763</CharactersWithSpaces>
  <SharedDoc>false</SharedDoc>
  <HLinks>
    <vt:vector size="210" baseType="variant">
      <vt:variant>
        <vt:i4>3276923</vt:i4>
      </vt:variant>
      <vt:variant>
        <vt:i4>204</vt:i4>
      </vt:variant>
      <vt:variant>
        <vt:i4>0</vt:i4>
      </vt:variant>
      <vt:variant>
        <vt:i4>5</vt:i4>
      </vt:variant>
      <vt:variant>
        <vt:lpwstr>https://github.com/usuario/cafe-origen</vt:lpwstr>
      </vt:variant>
      <vt:variant>
        <vt:lpwstr/>
      </vt:variant>
      <vt:variant>
        <vt:i4>1114161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_Toc214204714</vt:lpwstr>
      </vt:variant>
      <vt:variant>
        <vt:i4>1114161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_Toc214204713</vt:lpwstr>
      </vt:variant>
      <vt:variant>
        <vt:i4>1114161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_Toc214204712</vt:lpwstr>
      </vt:variant>
      <vt:variant>
        <vt:i4>1114161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_Toc214204711</vt:lpwstr>
      </vt:variant>
      <vt:variant>
        <vt:i4>1114161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_Toc214204710</vt:lpwstr>
      </vt:variant>
      <vt:variant>
        <vt:i4>1048625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_Toc214204709</vt:lpwstr>
      </vt:variant>
      <vt:variant>
        <vt:i4>1048625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_Toc214204708</vt:lpwstr>
      </vt:variant>
      <vt:variant>
        <vt:i4>1048625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_Toc214204707</vt:lpwstr>
      </vt:variant>
      <vt:variant>
        <vt:i4>1048625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_Toc214204706</vt:lpwstr>
      </vt:variant>
      <vt:variant>
        <vt:i4>1048625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_Toc214204705</vt:lpwstr>
      </vt:variant>
      <vt:variant>
        <vt:i4>1048625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_Toc214204704</vt:lpwstr>
      </vt:variant>
      <vt:variant>
        <vt:i4>1048625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_Toc214204703</vt:lpwstr>
      </vt:variant>
      <vt:variant>
        <vt:i4>1048625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_Toc214204702</vt:lpwstr>
      </vt:variant>
      <vt:variant>
        <vt:i4>1048625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_Toc214204701</vt:lpwstr>
      </vt:variant>
      <vt:variant>
        <vt:i4>1048625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_Toc214204700</vt:lpwstr>
      </vt:variant>
      <vt:variant>
        <vt:i4>1638448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_Toc214204699</vt:lpwstr>
      </vt:variant>
      <vt:variant>
        <vt:i4>1638448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_Toc214204698</vt:lpwstr>
      </vt:variant>
      <vt:variant>
        <vt:i4>1638448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_Toc214204697</vt:lpwstr>
      </vt:variant>
      <vt:variant>
        <vt:i4>1638448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_Toc214204696</vt:lpwstr>
      </vt:variant>
      <vt:variant>
        <vt:i4>1638448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_Toc214204695</vt:lpwstr>
      </vt:variant>
      <vt:variant>
        <vt:i4>1638448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_Toc214204694</vt:lpwstr>
      </vt:variant>
      <vt:variant>
        <vt:i4>1638448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_Toc214204693</vt:lpwstr>
      </vt:variant>
      <vt:variant>
        <vt:i4>1638448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_Toc214204692</vt:lpwstr>
      </vt:variant>
      <vt:variant>
        <vt:i4>1638448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_Toc214204691</vt:lpwstr>
      </vt:variant>
      <vt:variant>
        <vt:i4>1638448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_Toc214204690</vt:lpwstr>
      </vt:variant>
      <vt:variant>
        <vt:i4>1572912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_Toc214204689</vt:lpwstr>
      </vt:variant>
      <vt:variant>
        <vt:i4>1572912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_Toc214204688</vt:lpwstr>
      </vt:variant>
      <vt:variant>
        <vt:i4>1572912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_Toc214204687</vt:lpwstr>
      </vt:variant>
      <vt:variant>
        <vt:i4>1572912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_Toc214204686</vt:lpwstr>
      </vt:variant>
      <vt:variant>
        <vt:i4>1572912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_Toc214204685</vt:lpwstr>
      </vt:variant>
      <vt:variant>
        <vt:i4>1572912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_Toc214204684</vt:lpwstr>
      </vt:variant>
      <vt:variant>
        <vt:i4>1572912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_Toc214204683</vt:lpwstr>
      </vt:variant>
      <vt:variant>
        <vt:i4>1572912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_Toc214204682</vt:lpwstr>
      </vt:variant>
      <vt:variant>
        <vt:i4>3670121</vt:i4>
      </vt:variant>
      <vt:variant>
        <vt:i4>0</vt:i4>
      </vt:variant>
      <vt:variant>
        <vt:i4>0</vt:i4>
      </vt:variant>
      <vt:variant>
        <vt:i4>5</vt:i4>
      </vt:variant>
      <vt:variant>
        <vt:lpwstr>https://campusvirtual.ibero.edu.co/course/view.php?id=31538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ASTRID SUAREZ</dc:creator>
  <cp:lastModifiedBy>JUAN DAVID UBAQUE JARAMILLO</cp:lastModifiedBy>
  <cp:revision>5</cp:revision>
  <cp:lastPrinted>2025-11-16T22:05:00Z</cp:lastPrinted>
  <dcterms:created xsi:type="dcterms:W3CDTF">2025-11-16T22:00:00Z</dcterms:created>
  <dcterms:modified xsi:type="dcterms:W3CDTF">2025-11-16T22:05:00Z</dcterms:modified>
</cp:coreProperties>
</file>